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E1A0" w14:textId="7777777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4F8A615B199B4F71A962939B5EC7D8C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A7AAE">
            <w:t>Lab - Implement eBGP for IPv4</w:t>
          </w:r>
        </w:sdtContent>
      </w:sdt>
      <w:r w:rsidR="004D36D7" w:rsidRPr="00FD4A68">
        <w:t xml:space="preserve"> </w:t>
      </w:r>
      <w:r w:rsidR="00D84BDA" w:rsidRPr="00FD4A68">
        <w:rPr>
          <w:rStyle w:val="LabTitleInstVersred"/>
        </w:rPr>
        <w:t>(Instructor Version)</w:t>
      </w:r>
    </w:p>
    <w:p w14:paraId="0C2E8B33"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09ECF5C" w14:textId="77777777" w:rsidR="00D778DF" w:rsidRPr="00E70096" w:rsidRDefault="00D778DF" w:rsidP="00D452F4">
      <w:pPr>
        <w:pStyle w:val="Heading1"/>
      </w:pPr>
      <w:r w:rsidRPr="00E70096">
        <w:t>Topology</w:t>
      </w:r>
    </w:p>
    <w:p w14:paraId="1785E03B" w14:textId="4553F01E" w:rsidR="00D778DF" w:rsidRDefault="0048400A" w:rsidP="00D778DF">
      <w:pPr>
        <w:pStyle w:val="Visual"/>
      </w:pPr>
      <w:r>
        <w:rPr>
          <w:noProof/>
        </w:rPr>
        <w:drawing>
          <wp:inline distT="0" distB="0" distL="0" distR="0" wp14:anchorId="36A1A07D" wp14:editId="36B47E09">
            <wp:extent cx="6061075" cy="2934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1075" cy="2934970"/>
                    </a:xfrm>
                    <a:prstGeom prst="rect">
                      <a:avLst/>
                    </a:prstGeom>
                    <a:noFill/>
                    <a:ln>
                      <a:noFill/>
                    </a:ln>
                  </pic:spPr>
                </pic:pic>
              </a:graphicData>
            </a:graphic>
          </wp:inline>
        </w:drawing>
      </w:r>
    </w:p>
    <w:p w14:paraId="05F7E8D1" w14:textId="77777777" w:rsidR="00AA7AAE" w:rsidRPr="00A2312C" w:rsidRDefault="00AA7AAE" w:rsidP="00AA7AAE">
      <w:pPr>
        <w:pStyle w:val="Heading1"/>
      </w:pPr>
      <w:r w:rsidRPr="00A2312C">
        <w:t>Addressing Table</w:t>
      </w:r>
    </w:p>
    <w:tbl>
      <w:tblPr>
        <w:tblW w:w="98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and IPv4 Address."/>
      </w:tblPr>
      <w:tblGrid>
        <w:gridCol w:w="3272"/>
        <w:gridCol w:w="3272"/>
        <w:gridCol w:w="3272"/>
      </w:tblGrid>
      <w:tr w:rsidR="00AA7AAE" w14:paraId="5C923954" w14:textId="77777777" w:rsidTr="00DE04EB">
        <w:trPr>
          <w:cantSplit/>
          <w:tblHeader/>
          <w:jc w:val="center"/>
        </w:trPr>
        <w:tc>
          <w:tcPr>
            <w:tcW w:w="3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0D6DE0" w14:textId="77777777" w:rsidR="00AA7AAE" w:rsidRPr="00E87D62" w:rsidRDefault="00AA7AAE" w:rsidP="00AA7AAE">
            <w:pPr>
              <w:pStyle w:val="TableHeading"/>
            </w:pPr>
            <w:r w:rsidRPr="00E87D62">
              <w:t>Device</w:t>
            </w:r>
          </w:p>
        </w:tc>
        <w:tc>
          <w:tcPr>
            <w:tcW w:w="3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D1479" w14:textId="77777777" w:rsidR="00AA7AAE" w:rsidRPr="00E87D62" w:rsidRDefault="00AA7AAE" w:rsidP="00AA7AAE">
            <w:pPr>
              <w:pStyle w:val="TableHeading"/>
            </w:pPr>
            <w:r w:rsidRPr="00E87D62">
              <w:t>Interface</w:t>
            </w:r>
          </w:p>
        </w:tc>
        <w:tc>
          <w:tcPr>
            <w:tcW w:w="3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F474797" w14:textId="77777777" w:rsidR="00AA7AAE" w:rsidRPr="00E87D62" w:rsidRDefault="00AA7AAE" w:rsidP="00AA7AAE">
            <w:pPr>
              <w:pStyle w:val="TableHeading"/>
            </w:pPr>
            <w:r>
              <w:t>IPv4</w:t>
            </w:r>
            <w:r w:rsidRPr="00E87D62">
              <w:t xml:space="preserve"> Address</w:t>
            </w:r>
          </w:p>
        </w:tc>
      </w:tr>
      <w:tr w:rsidR="00AA7AAE" w14:paraId="075F0323" w14:textId="77777777" w:rsidTr="00DE04EB">
        <w:trPr>
          <w:cantSplit/>
          <w:jc w:val="center"/>
        </w:trPr>
        <w:tc>
          <w:tcPr>
            <w:tcW w:w="3272" w:type="dxa"/>
            <w:tcBorders>
              <w:bottom w:val="nil"/>
            </w:tcBorders>
            <w:vAlign w:val="bottom"/>
          </w:tcPr>
          <w:p w14:paraId="70AE44AC" w14:textId="77777777" w:rsidR="00AA7AAE" w:rsidRDefault="00AA7AAE" w:rsidP="00AA7AAE">
            <w:pPr>
              <w:pStyle w:val="TableText"/>
            </w:pPr>
            <w:r>
              <w:t>R1</w:t>
            </w:r>
          </w:p>
        </w:tc>
        <w:tc>
          <w:tcPr>
            <w:tcW w:w="3272" w:type="dxa"/>
            <w:vAlign w:val="bottom"/>
          </w:tcPr>
          <w:p w14:paraId="688D6FAC" w14:textId="0A916438" w:rsidR="00AA7AAE" w:rsidRDefault="003B3244" w:rsidP="00AA7AAE">
            <w:pPr>
              <w:pStyle w:val="TableText"/>
            </w:pPr>
            <w:r>
              <w:t>E0/0</w:t>
            </w:r>
          </w:p>
        </w:tc>
        <w:tc>
          <w:tcPr>
            <w:tcW w:w="3272" w:type="dxa"/>
            <w:vAlign w:val="bottom"/>
          </w:tcPr>
          <w:p w14:paraId="1501F6A0" w14:textId="77777777" w:rsidR="00AA7AAE" w:rsidRDefault="00AA7AAE" w:rsidP="00AA7AAE">
            <w:pPr>
              <w:pStyle w:val="TableText"/>
            </w:pPr>
            <w:r>
              <w:t>10.1.2.1/24</w:t>
            </w:r>
          </w:p>
        </w:tc>
      </w:tr>
      <w:tr w:rsidR="00AA7AAE" w:rsidRPr="00470F98" w14:paraId="25D8ACBB" w14:textId="77777777" w:rsidTr="00DE04EB">
        <w:trPr>
          <w:cantSplit/>
          <w:jc w:val="center"/>
        </w:trPr>
        <w:tc>
          <w:tcPr>
            <w:tcW w:w="3272" w:type="dxa"/>
            <w:tcBorders>
              <w:top w:val="nil"/>
              <w:bottom w:val="nil"/>
            </w:tcBorders>
            <w:vAlign w:val="bottom"/>
          </w:tcPr>
          <w:p w14:paraId="6308133B" w14:textId="77777777" w:rsidR="00AA7AAE" w:rsidRPr="00470F98" w:rsidRDefault="00AA7AAE" w:rsidP="00DE04EB">
            <w:pPr>
              <w:pStyle w:val="ConfigWindow"/>
            </w:pPr>
            <w:r>
              <w:t>R1</w:t>
            </w:r>
          </w:p>
        </w:tc>
        <w:tc>
          <w:tcPr>
            <w:tcW w:w="3272" w:type="dxa"/>
            <w:vAlign w:val="bottom"/>
          </w:tcPr>
          <w:p w14:paraId="47D69D25" w14:textId="0EE5A6B1" w:rsidR="00AA7AAE" w:rsidRPr="00470F98" w:rsidRDefault="003B3244" w:rsidP="00AA7AAE">
            <w:pPr>
              <w:pStyle w:val="TableText"/>
            </w:pPr>
            <w:r>
              <w:t>S1/0</w:t>
            </w:r>
          </w:p>
        </w:tc>
        <w:tc>
          <w:tcPr>
            <w:tcW w:w="3272" w:type="dxa"/>
            <w:vAlign w:val="bottom"/>
          </w:tcPr>
          <w:p w14:paraId="0F575EB3" w14:textId="77777777" w:rsidR="00AA7AAE" w:rsidRPr="00470F98" w:rsidRDefault="00AA7AAE" w:rsidP="00AA7AAE">
            <w:pPr>
              <w:pStyle w:val="TableText"/>
            </w:pPr>
            <w:r>
              <w:t>10.1.3.1/25</w:t>
            </w:r>
          </w:p>
        </w:tc>
      </w:tr>
      <w:tr w:rsidR="00AA7AAE" w:rsidRPr="00470F98" w14:paraId="3023911F" w14:textId="77777777" w:rsidTr="00DE04EB">
        <w:trPr>
          <w:cantSplit/>
          <w:jc w:val="center"/>
        </w:trPr>
        <w:tc>
          <w:tcPr>
            <w:tcW w:w="3272" w:type="dxa"/>
            <w:tcBorders>
              <w:top w:val="nil"/>
              <w:bottom w:val="nil"/>
            </w:tcBorders>
            <w:vAlign w:val="bottom"/>
          </w:tcPr>
          <w:p w14:paraId="04674227" w14:textId="77777777" w:rsidR="00AA7AAE" w:rsidRPr="00470F98" w:rsidRDefault="00AA7AAE" w:rsidP="00DE04EB">
            <w:pPr>
              <w:pStyle w:val="ConfigWindow"/>
            </w:pPr>
            <w:r>
              <w:t>R1</w:t>
            </w:r>
          </w:p>
        </w:tc>
        <w:tc>
          <w:tcPr>
            <w:tcW w:w="3272" w:type="dxa"/>
            <w:vAlign w:val="bottom"/>
          </w:tcPr>
          <w:p w14:paraId="086178D6" w14:textId="65BE259D" w:rsidR="00AA7AAE" w:rsidRPr="00470F98" w:rsidRDefault="003B3244" w:rsidP="00AA7AAE">
            <w:pPr>
              <w:pStyle w:val="TableText"/>
            </w:pPr>
            <w:r>
              <w:t>S1/1</w:t>
            </w:r>
          </w:p>
        </w:tc>
        <w:tc>
          <w:tcPr>
            <w:tcW w:w="3272" w:type="dxa"/>
            <w:vAlign w:val="bottom"/>
          </w:tcPr>
          <w:p w14:paraId="1E6552BB" w14:textId="77777777" w:rsidR="00AA7AAE" w:rsidRDefault="00AA7AAE" w:rsidP="00AA7AAE">
            <w:pPr>
              <w:pStyle w:val="TableText"/>
            </w:pPr>
            <w:r>
              <w:t>10.1.3.129/25</w:t>
            </w:r>
          </w:p>
        </w:tc>
      </w:tr>
      <w:tr w:rsidR="00AA7AAE" w:rsidRPr="00470F98" w14:paraId="6DCBCAF2" w14:textId="77777777" w:rsidTr="00DE04EB">
        <w:trPr>
          <w:cantSplit/>
          <w:jc w:val="center"/>
        </w:trPr>
        <w:tc>
          <w:tcPr>
            <w:tcW w:w="3272" w:type="dxa"/>
            <w:tcBorders>
              <w:top w:val="nil"/>
              <w:bottom w:val="nil"/>
            </w:tcBorders>
            <w:vAlign w:val="bottom"/>
          </w:tcPr>
          <w:p w14:paraId="5F832D26" w14:textId="77777777" w:rsidR="00AA7AAE" w:rsidRDefault="00AA7AAE" w:rsidP="00DE04EB">
            <w:pPr>
              <w:pStyle w:val="ConfigWindow"/>
            </w:pPr>
            <w:r>
              <w:t>R1</w:t>
            </w:r>
          </w:p>
        </w:tc>
        <w:tc>
          <w:tcPr>
            <w:tcW w:w="3272" w:type="dxa"/>
            <w:vAlign w:val="bottom"/>
          </w:tcPr>
          <w:p w14:paraId="4667F14E" w14:textId="77777777" w:rsidR="00AA7AAE" w:rsidRDefault="00AA7AAE" w:rsidP="00AA7AAE">
            <w:pPr>
              <w:pStyle w:val="TableText"/>
            </w:pPr>
            <w:r>
              <w:t>Loopback0</w:t>
            </w:r>
          </w:p>
        </w:tc>
        <w:tc>
          <w:tcPr>
            <w:tcW w:w="3272" w:type="dxa"/>
            <w:vAlign w:val="bottom"/>
          </w:tcPr>
          <w:p w14:paraId="1CA129C2" w14:textId="77777777" w:rsidR="00AA7AAE" w:rsidRDefault="00AA7AAE" w:rsidP="00AA7AAE">
            <w:pPr>
              <w:pStyle w:val="TableText"/>
            </w:pPr>
            <w:r>
              <w:t>192.168.1.1/27</w:t>
            </w:r>
          </w:p>
        </w:tc>
      </w:tr>
      <w:tr w:rsidR="00AA7AAE" w14:paraId="6A70B05A" w14:textId="77777777" w:rsidTr="00DE04EB">
        <w:trPr>
          <w:cantSplit/>
          <w:jc w:val="center"/>
        </w:trPr>
        <w:tc>
          <w:tcPr>
            <w:tcW w:w="3272" w:type="dxa"/>
            <w:tcBorders>
              <w:top w:val="nil"/>
              <w:bottom w:val="single" w:sz="2" w:space="0" w:color="auto"/>
            </w:tcBorders>
            <w:vAlign w:val="bottom"/>
          </w:tcPr>
          <w:p w14:paraId="3E358D17" w14:textId="77777777" w:rsidR="00AA7AAE" w:rsidRPr="00470F98" w:rsidRDefault="00AA7AAE" w:rsidP="00DE04EB">
            <w:pPr>
              <w:pStyle w:val="ConfigWindow"/>
            </w:pPr>
            <w:r>
              <w:t>R1</w:t>
            </w:r>
          </w:p>
        </w:tc>
        <w:tc>
          <w:tcPr>
            <w:tcW w:w="3272" w:type="dxa"/>
            <w:vAlign w:val="bottom"/>
          </w:tcPr>
          <w:p w14:paraId="277289D8" w14:textId="77777777" w:rsidR="00AA7AAE" w:rsidRDefault="00AA7AAE" w:rsidP="00AA7AAE">
            <w:pPr>
              <w:pStyle w:val="TableText"/>
            </w:pPr>
            <w:r>
              <w:t>Loopback1</w:t>
            </w:r>
          </w:p>
        </w:tc>
        <w:tc>
          <w:tcPr>
            <w:tcW w:w="3272" w:type="dxa"/>
            <w:vAlign w:val="bottom"/>
          </w:tcPr>
          <w:p w14:paraId="701ED8D1" w14:textId="77777777" w:rsidR="00AA7AAE" w:rsidRDefault="00AA7AAE" w:rsidP="00AA7AAE">
            <w:pPr>
              <w:pStyle w:val="TableText"/>
            </w:pPr>
            <w:r>
              <w:t>192.168.1.65/26</w:t>
            </w:r>
          </w:p>
        </w:tc>
      </w:tr>
      <w:tr w:rsidR="00AA7AAE" w14:paraId="6F87925E" w14:textId="77777777" w:rsidTr="00DE04EB">
        <w:trPr>
          <w:cantSplit/>
          <w:jc w:val="center"/>
        </w:trPr>
        <w:tc>
          <w:tcPr>
            <w:tcW w:w="3272" w:type="dxa"/>
            <w:tcBorders>
              <w:bottom w:val="nil"/>
            </w:tcBorders>
            <w:vAlign w:val="bottom"/>
          </w:tcPr>
          <w:p w14:paraId="002A523A" w14:textId="77777777" w:rsidR="00AA7AAE" w:rsidRDefault="00AA7AAE" w:rsidP="00AA7AAE">
            <w:pPr>
              <w:pStyle w:val="TableText"/>
            </w:pPr>
            <w:r>
              <w:t>R2</w:t>
            </w:r>
          </w:p>
        </w:tc>
        <w:tc>
          <w:tcPr>
            <w:tcW w:w="3272" w:type="dxa"/>
            <w:vAlign w:val="bottom"/>
          </w:tcPr>
          <w:p w14:paraId="72A13344" w14:textId="4FF962F4" w:rsidR="00AA7AAE" w:rsidRDefault="003B3244" w:rsidP="00AA7AAE">
            <w:pPr>
              <w:pStyle w:val="TableText"/>
            </w:pPr>
            <w:r>
              <w:t>E0/0</w:t>
            </w:r>
          </w:p>
        </w:tc>
        <w:tc>
          <w:tcPr>
            <w:tcW w:w="3272" w:type="dxa"/>
            <w:vAlign w:val="bottom"/>
          </w:tcPr>
          <w:p w14:paraId="2D389A63" w14:textId="77777777" w:rsidR="00AA7AAE" w:rsidRDefault="00AA7AAE" w:rsidP="00AA7AAE">
            <w:pPr>
              <w:pStyle w:val="TableText"/>
            </w:pPr>
            <w:r>
              <w:t>10.1.2.2/24</w:t>
            </w:r>
          </w:p>
        </w:tc>
      </w:tr>
      <w:tr w:rsidR="00AA7AAE" w14:paraId="5B7BFBDD" w14:textId="77777777" w:rsidTr="00DE04EB">
        <w:trPr>
          <w:cantSplit/>
          <w:jc w:val="center"/>
        </w:trPr>
        <w:tc>
          <w:tcPr>
            <w:tcW w:w="3272" w:type="dxa"/>
            <w:tcBorders>
              <w:top w:val="nil"/>
              <w:bottom w:val="nil"/>
            </w:tcBorders>
            <w:vAlign w:val="bottom"/>
          </w:tcPr>
          <w:p w14:paraId="3F070826" w14:textId="77777777" w:rsidR="00AA7AAE" w:rsidRDefault="00AA7AAE" w:rsidP="00DE04EB">
            <w:pPr>
              <w:pStyle w:val="ConfigWindow"/>
            </w:pPr>
            <w:r>
              <w:t>R2</w:t>
            </w:r>
          </w:p>
        </w:tc>
        <w:tc>
          <w:tcPr>
            <w:tcW w:w="3272" w:type="dxa"/>
            <w:vAlign w:val="bottom"/>
          </w:tcPr>
          <w:p w14:paraId="0BD07825" w14:textId="23101EA9" w:rsidR="00AA7AAE" w:rsidRDefault="003B3244" w:rsidP="00AA7AAE">
            <w:pPr>
              <w:pStyle w:val="TableText"/>
            </w:pPr>
            <w:r>
              <w:t>E0/1</w:t>
            </w:r>
          </w:p>
        </w:tc>
        <w:tc>
          <w:tcPr>
            <w:tcW w:w="3272" w:type="dxa"/>
            <w:vAlign w:val="bottom"/>
          </w:tcPr>
          <w:p w14:paraId="579DCADA" w14:textId="77777777" w:rsidR="00AA7AAE" w:rsidRDefault="00AA7AAE" w:rsidP="00AA7AAE">
            <w:pPr>
              <w:pStyle w:val="TableText"/>
            </w:pPr>
            <w:r>
              <w:t>10.2.3.2/24</w:t>
            </w:r>
          </w:p>
        </w:tc>
      </w:tr>
      <w:tr w:rsidR="00AA7AAE" w14:paraId="1ABA6CC7" w14:textId="77777777" w:rsidTr="00DE04EB">
        <w:trPr>
          <w:cantSplit/>
          <w:jc w:val="center"/>
        </w:trPr>
        <w:tc>
          <w:tcPr>
            <w:tcW w:w="3272" w:type="dxa"/>
            <w:tcBorders>
              <w:top w:val="nil"/>
              <w:bottom w:val="nil"/>
            </w:tcBorders>
            <w:vAlign w:val="bottom"/>
          </w:tcPr>
          <w:p w14:paraId="3E7A31FD" w14:textId="77777777" w:rsidR="00AA7AAE" w:rsidRDefault="00AA7AAE" w:rsidP="00DE04EB">
            <w:pPr>
              <w:pStyle w:val="ConfigWindow"/>
            </w:pPr>
            <w:r>
              <w:t>R2</w:t>
            </w:r>
          </w:p>
        </w:tc>
        <w:tc>
          <w:tcPr>
            <w:tcW w:w="3272" w:type="dxa"/>
            <w:vAlign w:val="bottom"/>
          </w:tcPr>
          <w:p w14:paraId="70DC958B" w14:textId="77777777" w:rsidR="00AA7AAE" w:rsidRDefault="00AA7AAE" w:rsidP="00AA7AAE">
            <w:pPr>
              <w:pStyle w:val="TableText"/>
            </w:pPr>
            <w:r>
              <w:t>Loopback0</w:t>
            </w:r>
          </w:p>
        </w:tc>
        <w:tc>
          <w:tcPr>
            <w:tcW w:w="3272" w:type="dxa"/>
            <w:vAlign w:val="bottom"/>
          </w:tcPr>
          <w:p w14:paraId="5961DF25" w14:textId="77777777" w:rsidR="00AA7AAE" w:rsidRDefault="00AA7AAE" w:rsidP="00AA7AAE">
            <w:pPr>
              <w:pStyle w:val="TableText"/>
            </w:pPr>
            <w:r>
              <w:t>192.168.2.1/27</w:t>
            </w:r>
          </w:p>
        </w:tc>
      </w:tr>
      <w:tr w:rsidR="00AA7AAE" w14:paraId="6D2DC390" w14:textId="77777777" w:rsidTr="00DE04EB">
        <w:trPr>
          <w:cantSplit/>
          <w:jc w:val="center"/>
        </w:trPr>
        <w:tc>
          <w:tcPr>
            <w:tcW w:w="3272" w:type="dxa"/>
            <w:tcBorders>
              <w:top w:val="nil"/>
              <w:bottom w:val="single" w:sz="2" w:space="0" w:color="auto"/>
            </w:tcBorders>
            <w:vAlign w:val="bottom"/>
          </w:tcPr>
          <w:p w14:paraId="7CEBDC11" w14:textId="77777777" w:rsidR="00AA7AAE" w:rsidRDefault="00AA7AAE" w:rsidP="00DE04EB">
            <w:pPr>
              <w:pStyle w:val="ConfigWindow"/>
            </w:pPr>
            <w:r>
              <w:t>R2</w:t>
            </w:r>
          </w:p>
        </w:tc>
        <w:tc>
          <w:tcPr>
            <w:tcW w:w="3272" w:type="dxa"/>
            <w:vAlign w:val="bottom"/>
          </w:tcPr>
          <w:p w14:paraId="7F6666D7" w14:textId="77777777" w:rsidR="00AA7AAE" w:rsidRDefault="00AA7AAE" w:rsidP="00AA7AAE">
            <w:pPr>
              <w:pStyle w:val="TableText"/>
            </w:pPr>
            <w:r>
              <w:t>Loopback1</w:t>
            </w:r>
          </w:p>
        </w:tc>
        <w:tc>
          <w:tcPr>
            <w:tcW w:w="3272" w:type="dxa"/>
            <w:vAlign w:val="bottom"/>
          </w:tcPr>
          <w:p w14:paraId="16845140" w14:textId="77777777" w:rsidR="00AA7AAE" w:rsidRDefault="00AA7AAE" w:rsidP="00AA7AAE">
            <w:pPr>
              <w:pStyle w:val="TableText"/>
            </w:pPr>
            <w:r>
              <w:t>192.168.2.65/26</w:t>
            </w:r>
          </w:p>
        </w:tc>
      </w:tr>
      <w:tr w:rsidR="00AA7AAE" w14:paraId="03180FDB" w14:textId="77777777" w:rsidTr="00DE04EB">
        <w:trPr>
          <w:cantSplit/>
          <w:jc w:val="center"/>
        </w:trPr>
        <w:tc>
          <w:tcPr>
            <w:tcW w:w="3272" w:type="dxa"/>
            <w:tcBorders>
              <w:bottom w:val="nil"/>
            </w:tcBorders>
            <w:vAlign w:val="bottom"/>
          </w:tcPr>
          <w:p w14:paraId="0FB457D0" w14:textId="77777777" w:rsidR="00AA7AAE" w:rsidRDefault="00AA7AAE" w:rsidP="00AA7AAE">
            <w:pPr>
              <w:pStyle w:val="TableText"/>
            </w:pPr>
            <w:r>
              <w:t>R3</w:t>
            </w:r>
          </w:p>
        </w:tc>
        <w:tc>
          <w:tcPr>
            <w:tcW w:w="3272" w:type="dxa"/>
            <w:vAlign w:val="bottom"/>
          </w:tcPr>
          <w:p w14:paraId="14997AA4" w14:textId="5B4C6DF2" w:rsidR="00AA7AAE" w:rsidRDefault="003B3244" w:rsidP="00AA7AAE">
            <w:pPr>
              <w:pStyle w:val="TableText"/>
            </w:pPr>
            <w:r>
              <w:t>E0/0</w:t>
            </w:r>
          </w:p>
        </w:tc>
        <w:tc>
          <w:tcPr>
            <w:tcW w:w="3272" w:type="dxa"/>
            <w:vAlign w:val="bottom"/>
          </w:tcPr>
          <w:p w14:paraId="5F02A245" w14:textId="77777777" w:rsidR="00AA7AAE" w:rsidRDefault="00AA7AAE" w:rsidP="00AA7AAE">
            <w:pPr>
              <w:pStyle w:val="TableText"/>
            </w:pPr>
            <w:r>
              <w:t>10.2.3.3/24</w:t>
            </w:r>
          </w:p>
        </w:tc>
      </w:tr>
      <w:tr w:rsidR="00AA7AAE" w14:paraId="1D428CC2" w14:textId="77777777" w:rsidTr="00DE04EB">
        <w:trPr>
          <w:cantSplit/>
          <w:jc w:val="center"/>
        </w:trPr>
        <w:tc>
          <w:tcPr>
            <w:tcW w:w="3272" w:type="dxa"/>
            <w:tcBorders>
              <w:top w:val="nil"/>
              <w:bottom w:val="nil"/>
            </w:tcBorders>
            <w:vAlign w:val="bottom"/>
          </w:tcPr>
          <w:p w14:paraId="4D24EF6B" w14:textId="77777777" w:rsidR="00AA7AAE" w:rsidRDefault="00AA7AAE" w:rsidP="00DE04EB">
            <w:pPr>
              <w:pStyle w:val="ConfigWindow"/>
            </w:pPr>
            <w:r>
              <w:t>R3</w:t>
            </w:r>
          </w:p>
        </w:tc>
        <w:tc>
          <w:tcPr>
            <w:tcW w:w="3272" w:type="dxa"/>
            <w:vAlign w:val="bottom"/>
          </w:tcPr>
          <w:p w14:paraId="1D01B1D2" w14:textId="60CF4535" w:rsidR="00AA7AAE" w:rsidRDefault="003B3244" w:rsidP="00AA7AAE">
            <w:pPr>
              <w:pStyle w:val="TableText"/>
            </w:pPr>
            <w:r>
              <w:t>S1/0</w:t>
            </w:r>
          </w:p>
        </w:tc>
        <w:tc>
          <w:tcPr>
            <w:tcW w:w="3272" w:type="dxa"/>
            <w:vAlign w:val="bottom"/>
          </w:tcPr>
          <w:p w14:paraId="650F7684" w14:textId="77777777" w:rsidR="00AA7AAE" w:rsidRDefault="00AA7AAE" w:rsidP="00AA7AAE">
            <w:pPr>
              <w:pStyle w:val="TableText"/>
            </w:pPr>
            <w:r>
              <w:t>10.1.3.3/25</w:t>
            </w:r>
          </w:p>
        </w:tc>
      </w:tr>
      <w:tr w:rsidR="00AA7AAE" w14:paraId="269ADB44" w14:textId="77777777" w:rsidTr="00DE04EB">
        <w:trPr>
          <w:cantSplit/>
          <w:jc w:val="center"/>
        </w:trPr>
        <w:tc>
          <w:tcPr>
            <w:tcW w:w="3272" w:type="dxa"/>
            <w:tcBorders>
              <w:top w:val="nil"/>
              <w:bottom w:val="nil"/>
            </w:tcBorders>
            <w:vAlign w:val="bottom"/>
          </w:tcPr>
          <w:p w14:paraId="1D1EAA0C" w14:textId="77777777" w:rsidR="00AA7AAE" w:rsidRDefault="00AA7AAE" w:rsidP="00DE04EB">
            <w:pPr>
              <w:pStyle w:val="ConfigWindow"/>
            </w:pPr>
            <w:r>
              <w:t>R3</w:t>
            </w:r>
          </w:p>
        </w:tc>
        <w:tc>
          <w:tcPr>
            <w:tcW w:w="3272" w:type="dxa"/>
            <w:vAlign w:val="bottom"/>
          </w:tcPr>
          <w:p w14:paraId="3C6E5159" w14:textId="41F86E38" w:rsidR="00AA7AAE" w:rsidRDefault="003B3244" w:rsidP="00AA7AAE">
            <w:pPr>
              <w:pStyle w:val="TableText"/>
            </w:pPr>
            <w:r>
              <w:t>S1/1</w:t>
            </w:r>
          </w:p>
        </w:tc>
        <w:tc>
          <w:tcPr>
            <w:tcW w:w="3272" w:type="dxa"/>
            <w:vAlign w:val="bottom"/>
          </w:tcPr>
          <w:p w14:paraId="6F3385A4" w14:textId="77777777" w:rsidR="00AA7AAE" w:rsidRDefault="00AA7AAE" w:rsidP="00AA7AAE">
            <w:pPr>
              <w:pStyle w:val="TableText"/>
            </w:pPr>
            <w:r>
              <w:t>10.1.3.130/25</w:t>
            </w:r>
          </w:p>
        </w:tc>
      </w:tr>
      <w:tr w:rsidR="00AA7AAE" w14:paraId="6A0AB61D" w14:textId="77777777" w:rsidTr="00DE04EB">
        <w:trPr>
          <w:cantSplit/>
          <w:jc w:val="center"/>
        </w:trPr>
        <w:tc>
          <w:tcPr>
            <w:tcW w:w="3272" w:type="dxa"/>
            <w:tcBorders>
              <w:top w:val="nil"/>
              <w:bottom w:val="nil"/>
            </w:tcBorders>
            <w:vAlign w:val="bottom"/>
          </w:tcPr>
          <w:p w14:paraId="1DDA8EC1" w14:textId="77777777" w:rsidR="00AA7AAE" w:rsidRDefault="00AA7AAE" w:rsidP="00DE04EB">
            <w:pPr>
              <w:pStyle w:val="ConfigWindow"/>
            </w:pPr>
            <w:r>
              <w:t>R3</w:t>
            </w:r>
          </w:p>
        </w:tc>
        <w:tc>
          <w:tcPr>
            <w:tcW w:w="3272" w:type="dxa"/>
            <w:vAlign w:val="bottom"/>
          </w:tcPr>
          <w:p w14:paraId="64A34DCA" w14:textId="77777777" w:rsidR="00AA7AAE" w:rsidRDefault="00AA7AAE" w:rsidP="00AA7AAE">
            <w:pPr>
              <w:pStyle w:val="TableText"/>
            </w:pPr>
            <w:r>
              <w:t>Loopback0</w:t>
            </w:r>
          </w:p>
        </w:tc>
        <w:tc>
          <w:tcPr>
            <w:tcW w:w="3272" w:type="dxa"/>
            <w:vAlign w:val="bottom"/>
          </w:tcPr>
          <w:p w14:paraId="67EC29C1" w14:textId="77777777" w:rsidR="00AA7AAE" w:rsidRDefault="00AA7AAE" w:rsidP="00AA7AAE">
            <w:pPr>
              <w:pStyle w:val="TableText"/>
            </w:pPr>
            <w:r>
              <w:t>192.168.3.1/27</w:t>
            </w:r>
          </w:p>
        </w:tc>
      </w:tr>
      <w:tr w:rsidR="00AA7AAE" w14:paraId="11EF65F6" w14:textId="77777777" w:rsidTr="00DE04EB">
        <w:trPr>
          <w:cantSplit/>
          <w:jc w:val="center"/>
        </w:trPr>
        <w:tc>
          <w:tcPr>
            <w:tcW w:w="3272" w:type="dxa"/>
            <w:tcBorders>
              <w:top w:val="nil"/>
            </w:tcBorders>
            <w:vAlign w:val="bottom"/>
          </w:tcPr>
          <w:p w14:paraId="37F9710B" w14:textId="77777777" w:rsidR="00AA7AAE" w:rsidRDefault="00AA7AAE" w:rsidP="00DE04EB">
            <w:pPr>
              <w:pStyle w:val="ConfigWindow"/>
            </w:pPr>
            <w:r>
              <w:lastRenderedPageBreak/>
              <w:t>R3</w:t>
            </w:r>
          </w:p>
        </w:tc>
        <w:tc>
          <w:tcPr>
            <w:tcW w:w="3272" w:type="dxa"/>
            <w:vAlign w:val="bottom"/>
          </w:tcPr>
          <w:p w14:paraId="77728C28" w14:textId="77777777" w:rsidR="00AA7AAE" w:rsidRDefault="00AA7AAE" w:rsidP="00AA7AAE">
            <w:pPr>
              <w:pStyle w:val="TableText"/>
            </w:pPr>
            <w:r>
              <w:t>Loopback1</w:t>
            </w:r>
          </w:p>
        </w:tc>
        <w:tc>
          <w:tcPr>
            <w:tcW w:w="3272" w:type="dxa"/>
            <w:vAlign w:val="bottom"/>
          </w:tcPr>
          <w:p w14:paraId="0077E095" w14:textId="77777777" w:rsidR="00AA7AAE" w:rsidRDefault="00AA7AAE" w:rsidP="00AA7AAE">
            <w:pPr>
              <w:pStyle w:val="TableText"/>
            </w:pPr>
            <w:r>
              <w:t>192.168.3.65/26</w:t>
            </w:r>
          </w:p>
        </w:tc>
      </w:tr>
    </w:tbl>
    <w:p w14:paraId="282739D4" w14:textId="77777777" w:rsidR="00AA7AAE" w:rsidRPr="00BB73FF" w:rsidRDefault="00AA7AAE" w:rsidP="00AA7AAE">
      <w:pPr>
        <w:pStyle w:val="Heading1"/>
        <w:numPr>
          <w:ilvl w:val="0"/>
          <w:numId w:val="0"/>
        </w:numPr>
      </w:pPr>
      <w:r w:rsidRPr="00BB73FF">
        <w:t>Objective</w:t>
      </w:r>
      <w:r>
        <w:t>s</w:t>
      </w:r>
    </w:p>
    <w:p w14:paraId="03E2467C" w14:textId="77777777" w:rsidR="00AA7AAE" w:rsidRDefault="00AA7AAE" w:rsidP="00AA7AAE">
      <w:pPr>
        <w:pStyle w:val="BodyTextL25Bold"/>
      </w:pPr>
      <w:r w:rsidRPr="00260129">
        <w:t>Part 1: Build the Network and Configure Basic Device Settings and Interface Addressing</w:t>
      </w:r>
    </w:p>
    <w:p w14:paraId="1AB6B151" w14:textId="77777777" w:rsidR="00AA7AAE" w:rsidRDefault="00AA7AAE" w:rsidP="00AA7AAE">
      <w:pPr>
        <w:pStyle w:val="BodyTextL25Bold"/>
      </w:pPr>
      <w:r>
        <w:t>Part 2: Configure and Verify eBGP for IPv4 on all Routers</w:t>
      </w:r>
    </w:p>
    <w:p w14:paraId="6DBD3D56" w14:textId="77777777" w:rsidR="00AA7AAE" w:rsidRDefault="00AA7AAE" w:rsidP="00AA7AAE">
      <w:pPr>
        <w:pStyle w:val="BodyTextL25Bold"/>
      </w:pPr>
      <w:r>
        <w:t xml:space="preserve">Part 3: </w:t>
      </w:r>
      <w:r w:rsidRPr="00831D3C">
        <w:t>Configure and Verify Route Summarization and Atomic Aggregate</w:t>
      </w:r>
    </w:p>
    <w:p w14:paraId="0FE70AB0" w14:textId="77777777" w:rsidR="00AA7AAE" w:rsidRDefault="00AA7AAE" w:rsidP="00AA7AAE">
      <w:pPr>
        <w:pStyle w:val="BodyTextL25Bold"/>
      </w:pPr>
      <w:r>
        <w:t xml:space="preserve">Part 4: </w:t>
      </w:r>
      <w:r w:rsidRPr="00F5727B">
        <w:t>Configure and Verify Route Summarization with Atomic Aggregate and AS-Set</w:t>
      </w:r>
    </w:p>
    <w:p w14:paraId="2D91B62A" w14:textId="77777777" w:rsidR="00AA7AAE" w:rsidRDefault="00AA7AAE" w:rsidP="00AA7AAE">
      <w:pPr>
        <w:pStyle w:val="BodyTextL25Bold"/>
      </w:pPr>
      <w:r>
        <w:t xml:space="preserve">Part 5: </w:t>
      </w:r>
      <w:r w:rsidRPr="00831D3C">
        <w:t xml:space="preserve">Configure and Verify </w:t>
      </w:r>
      <w:r>
        <w:t>the Advertising of a Default Route</w:t>
      </w:r>
    </w:p>
    <w:p w14:paraId="4A0633E3" w14:textId="77777777" w:rsidR="00AA7AAE" w:rsidRPr="00C07FD9" w:rsidRDefault="00AA7AAE" w:rsidP="00AA7AAE">
      <w:pPr>
        <w:pStyle w:val="Heading1"/>
        <w:numPr>
          <w:ilvl w:val="0"/>
          <w:numId w:val="3"/>
        </w:numPr>
      </w:pPr>
      <w:r>
        <w:t>Background / Scenario</w:t>
      </w:r>
    </w:p>
    <w:p w14:paraId="6B016201" w14:textId="77777777" w:rsidR="00AA7AAE" w:rsidRDefault="00AA7AAE" w:rsidP="00AA7AAE">
      <w:pPr>
        <w:pStyle w:val="BodyTextL25"/>
      </w:pPr>
      <w:r>
        <w:t>In this lab you will configure eBGP for IPv4.</w:t>
      </w:r>
    </w:p>
    <w:p w14:paraId="2F19B8B3" w14:textId="77777777" w:rsidR="00AA7AAE" w:rsidRDefault="00AA7AAE" w:rsidP="00AA7AAE">
      <w:pPr>
        <w:pStyle w:val="BodyTextL25"/>
      </w:pPr>
      <w:r>
        <w:rPr>
          <w:b/>
        </w:rPr>
        <w:t>Note:</w:t>
      </w:r>
      <w:r>
        <w:t xml:space="preserve"> This lab is an exercise in developing, deploying, and verifying various path manipulation tools for BGP, and does not reflect networking best practices.</w:t>
      </w:r>
    </w:p>
    <w:p w14:paraId="08CF7A15" w14:textId="77777777" w:rsidR="00AA7AAE" w:rsidRDefault="00AA7AAE" w:rsidP="00AA7AAE">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 Other routers</w:t>
      </w:r>
      <w:r>
        <w:rPr>
          <w:rFonts w:eastAsia="Arial"/>
        </w:rPr>
        <w:t xml:space="preserve">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1A8B1CF2" w14:textId="77777777" w:rsidR="00AA7AAE" w:rsidRDefault="00AA7AAE" w:rsidP="00AA7AAE">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65E234EC" w14:textId="77777777" w:rsidR="00AA7AAE" w:rsidRDefault="00AA7AAE" w:rsidP="00AA7AAE">
      <w:pPr>
        <w:pStyle w:val="BodyTextL25"/>
      </w:pPr>
      <w:r>
        <w:rPr>
          <w:b/>
          <w:bCs/>
          <w:color w:val="FF0000"/>
        </w:rPr>
        <w:t>Instructor Note</w:t>
      </w:r>
      <w:r>
        <w:rPr>
          <w:color w:val="FF0000"/>
        </w:rPr>
        <w:t>: Refer to the Instructor Lab Manual for the procedures to initialize and reload devices.</w:t>
      </w:r>
    </w:p>
    <w:p w14:paraId="321526BD" w14:textId="77777777" w:rsidR="00AA7AAE" w:rsidRDefault="00AA7AAE" w:rsidP="00AA7AAE">
      <w:pPr>
        <w:pStyle w:val="Heading1"/>
        <w:numPr>
          <w:ilvl w:val="0"/>
          <w:numId w:val="3"/>
        </w:numPr>
      </w:pPr>
      <w:r>
        <w:t>Required Resources</w:t>
      </w:r>
    </w:p>
    <w:p w14:paraId="707BF4CD" w14:textId="77777777" w:rsidR="00AA7AAE" w:rsidRPr="00DE04EB" w:rsidRDefault="00AA7AAE" w:rsidP="00DE04EB">
      <w:pPr>
        <w:pStyle w:val="Bulletlevel1"/>
      </w:pPr>
      <w:r w:rsidRPr="00DE04EB">
        <w:t>3 Routers (Cisco 4221 with Cisco IOS XE Release 16.9.4 universal image or comparable)</w:t>
      </w:r>
    </w:p>
    <w:p w14:paraId="5E6B5C00" w14:textId="77777777" w:rsidR="00AA7AAE" w:rsidRPr="00DE04EB" w:rsidRDefault="00AA7AAE" w:rsidP="00DE04EB">
      <w:pPr>
        <w:pStyle w:val="Bulletlevel1"/>
      </w:pPr>
      <w:r w:rsidRPr="00DE04EB">
        <w:t>1 PC (Windows with a terminal emulation program, such as Tera Term)</w:t>
      </w:r>
    </w:p>
    <w:p w14:paraId="3DAA96A7" w14:textId="77777777" w:rsidR="00997171" w:rsidRDefault="00997171" w:rsidP="00997171">
      <w:pPr>
        <w:pStyle w:val="Bulletlevel1"/>
      </w:pPr>
      <w:r>
        <w:t>Console cables to configure the Cisco IOS devices via the console ports</w:t>
      </w:r>
    </w:p>
    <w:p w14:paraId="4C2234EF" w14:textId="5309055B" w:rsidR="00AA7AAE" w:rsidRDefault="00AA7AAE" w:rsidP="00DE04EB">
      <w:pPr>
        <w:pStyle w:val="Bulletlevel1"/>
      </w:pPr>
      <w:r w:rsidRPr="00DE04EB">
        <w:t>Ethernet and serial cables as shown in the topology</w:t>
      </w:r>
    </w:p>
    <w:p w14:paraId="005AE549" w14:textId="6A9A33AD" w:rsidR="00997171" w:rsidRDefault="00997171" w:rsidP="00237EEA">
      <w:pPr>
        <w:pStyle w:val="Heading1"/>
      </w:pPr>
      <w:r>
        <w:t>Instructions</w:t>
      </w:r>
    </w:p>
    <w:p w14:paraId="5755A105" w14:textId="5A9424F6" w:rsidR="00AA7AAE" w:rsidRPr="004C0909" w:rsidRDefault="00AA7AAE" w:rsidP="00AA7AAE">
      <w:pPr>
        <w:pStyle w:val="Heading2"/>
      </w:pPr>
      <w:r>
        <w:t>Build the Network and Configure Basic Device Settings and Interface Addressing</w:t>
      </w:r>
    </w:p>
    <w:p w14:paraId="0B0F21C0" w14:textId="77777777" w:rsidR="00AA7AAE" w:rsidRDefault="00AA7AAE" w:rsidP="00AA7AAE">
      <w:pPr>
        <w:pStyle w:val="BodyTextL25"/>
      </w:pPr>
      <w:r>
        <w:t>In Part 1, you will set up the network topology and configure basic settings and interface addressing on routers.</w:t>
      </w:r>
    </w:p>
    <w:p w14:paraId="5E8E6990" w14:textId="77777777" w:rsidR="00AA7AAE" w:rsidRDefault="00AA7AAE" w:rsidP="00AA7AAE">
      <w:pPr>
        <w:pStyle w:val="Heading3"/>
      </w:pPr>
      <w:r>
        <w:t>Cable the network as shown in the topology.</w:t>
      </w:r>
    </w:p>
    <w:p w14:paraId="1874969A" w14:textId="77777777" w:rsidR="00AA7AAE" w:rsidRDefault="00AA7AAE" w:rsidP="00AA7AAE">
      <w:pPr>
        <w:pStyle w:val="BodyTextL25"/>
      </w:pPr>
      <w:r>
        <w:t>Attach the devices as shown in the topology diagram, and cable as necessary.</w:t>
      </w:r>
    </w:p>
    <w:p w14:paraId="4BC24AE4" w14:textId="03D7C114" w:rsidR="00AA7AAE" w:rsidRDefault="00AA7AAE" w:rsidP="00AA7AAE">
      <w:pPr>
        <w:pStyle w:val="Heading3"/>
      </w:pPr>
      <w:r>
        <w:t>Configure basic settings for each router.</w:t>
      </w:r>
    </w:p>
    <w:p w14:paraId="77BFE876" w14:textId="1E0810FC" w:rsidR="00AA7AAE" w:rsidRDefault="00AA7AAE" w:rsidP="00237EEA">
      <w:pPr>
        <w:pStyle w:val="SubStepAlpha"/>
        <w:spacing w:after="0"/>
      </w:pPr>
      <w:r>
        <w:t xml:space="preserve">Console into each router, enter global configuration mode, and apply the basic settings and interface addressing. A command list for each router is </w:t>
      </w:r>
      <w:r w:rsidR="008C5688">
        <w:t>provided below</w:t>
      </w:r>
      <w:r>
        <w:t>.</w:t>
      </w:r>
    </w:p>
    <w:p w14:paraId="3760ACB8" w14:textId="77777777" w:rsidR="00E72867" w:rsidRPr="00356E88" w:rsidRDefault="00E72867" w:rsidP="00237EEA">
      <w:pPr>
        <w:pStyle w:val="ConfigWindow"/>
      </w:pPr>
      <w:r>
        <w:t>Open configuration window</w:t>
      </w:r>
    </w:p>
    <w:p w14:paraId="1845FCB1" w14:textId="77777777" w:rsidR="008C5688" w:rsidRDefault="008C5688" w:rsidP="00237EEA">
      <w:pPr>
        <w:pStyle w:val="BodyTextL25Bold"/>
      </w:pPr>
      <w:r>
        <w:t>Router R1</w:t>
      </w:r>
    </w:p>
    <w:p w14:paraId="4FFBD5A9" w14:textId="77777777" w:rsidR="008C5688" w:rsidRDefault="008C5688" w:rsidP="008C5688">
      <w:pPr>
        <w:pStyle w:val="CMD"/>
      </w:pPr>
      <w:r>
        <w:t>hostname R1</w:t>
      </w:r>
    </w:p>
    <w:p w14:paraId="0B40998D" w14:textId="77777777" w:rsidR="008C5688" w:rsidRDefault="008C5688" w:rsidP="008C5688">
      <w:pPr>
        <w:pStyle w:val="CMD"/>
      </w:pPr>
      <w:r>
        <w:lastRenderedPageBreak/>
        <w:t>no ip domain lookup</w:t>
      </w:r>
    </w:p>
    <w:p w14:paraId="484F71F1" w14:textId="77777777" w:rsidR="008C5688" w:rsidRDefault="008C5688" w:rsidP="008C5688">
      <w:pPr>
        <w:pStyle w:val="CMD"/>
      </w:pPr>
      <w:r>
        <w:t>line con 0</w:t>
      </w:r>
    </w:p>
    <w:p w14:paraId="2AD2FB7A" w14:textId="77777777" w:rsidR="008C5688" w:rsidRDefault="008C5688" w:rsidP="008C5688">
      <w:pPr>
        <w:pStyle w:val="CMD"/>
      </w:pPr>
      <w:r>
        <w:t>logging sync</w:t>
      </w:r>
    </w:p>
    <w:p w14:paraId="7B063163" w14:textId="77777777" w:rsidR="008C5688" w:rsidRDefault="008C5688" w:rsidP="008C5688">
      <w:pPr>
        <w:pStyle w:val="CMD"/>
      </w:pPr>
      <w:r>
        <w:t>exec-time 0 0</w:t>
      </w:r>
    </w:p>
    <w:p w14:paraId="37A19A67" w14:textId="77777777" w:rsidR="008C5688" w:rsidRDefault="008C5688" w:rsidP="008C5688">
      <w:pPr>
        <w:pStyle w:val="CMD"/>
      </w:pPr>
      <w:r>
        <w:t>exit</w:t>
      </w:r>
    </w:p>
    <w:p w14:paraId="4DAD2993" w14:textId="77777777" w:rsidR="008C5688" w:rsidRDefault="008C5688" w:rsidP="008C5688">
      <w:pPr>
        <w:pStyle w:val="CMD"/>
      </w:pPr>
      <w:r>
        <w:t>interface Loopback0</w:t>
      </w:r>
    </w:p>
    <w:p w14:paraId="0720C32C" w14:textId="77777777" w:rsidR="008C5688" w:rsidRDefault="008C5688" w:rsidP="008C5688">
      <w:pPr>
        <w:pStyle w:val="CMD"/>
      </w:pPr>
      <w:r>
        <w:t xml:space="preserve"> ip address 192.168.1.1 255.255.255.224</w:t>
      </w:r>
    </w:p>
    <w:p w14:paraId="0EEC2F80" w14:textId="77777777" w:rsidR="008C5688" w:rsidRDefault="008C5688" w:rsidP="008C5688">
      <w:pPr>
        <w:pStyle w:val="CMD"/>
      </w:pPr>
      <w:r>
        <w:t xml:space="preserve"> no shut</w:t>
      </w:r>
    </w:p>
    <w:p w14:paraId="15E7040A" w14:textId="77777777" w:rsidR="008C5688" w:rsidRDefault="008C5688" w:rsidP="008C5688">
      <w:pPr>
        <w:pStyle w:val="CMD"/>
      </w:pPr>
      <w:r>
        <w:t xml:space="preserve"> exit</w:t>
      </w:r>
    </w:p>
    <w:p w14:paraId="5A92B27F" w14:textId="77777777" w:rsidR="008C5688" w:rsidRDefault="008C5688" w:rsidP="008C5688">
      <w:pPr>
        <w:pStyle w:val="CMD"/>
      </w:pPr>
      <w:r>
        <w:t>interface Loopback1</w:t>
      </w:r>
    </w:p>
    <w:p w14:paraId="48D69B30" w14:textId="77777777" w:rsidR="008C5688" w:rsidRDefault="008C5688" w:rsidP="008C5688">
      <w:pPr>
        <w:pStyle w:val="CMD"/>
      </w:pPr>
      <w:r>
        <w:t xml:space="preserve"> ip address 192.168.1.65 255.255.255.192</w:t>
      </w:r>
    </w:p>
    <w:p w14:paraId="6C0C4D3D" w14:textId="77777777" w:rsidR="008C5688" w:rsidRDefault="008C5688" w:rsidP="008C5688">
      <w:pPr>
        <w:pStyle w:val="CMD"/>
      </w:pPr>
      <w:r>
        <w:t xml:space="preserve"> no shut</w:t>
      </w:r>
    </w:p>
    <w:p w14:paraId="2EFBFDF8" w14:textId="77777777" w:rsidR="008C5688" w:rsidRDefault="008C5688" w:rsidP="008C5688">
      <w:pPr>
        <w:pStyle w:val="CMD"/>
      </w:pPr>
      <w:r>
        <w:t xml:space="preserve"> exit</w:t>
      </w:r>
    </w:p>
    <w:p w14:paraId="144AE0A6" w14:textId="0DE42FDA" w:rsidR="008C5688" w:rsidRDefault="008C5688" w:rsidP="008C5688">
      <w:pPr>
        <w:pStyle w:val="CMD"/>
      </w:pPr>
      <w:r>
        <w:t xml:space="preserve">interface </w:t>
      </w:r>
      <w:r w:rsidR="003B3244">
        <w:t>Ethernet0/0</w:t>
      </w:r>
    </w:p>
    <w:p w14:paraId="1798F3B5" w14:textId="77777777" w:rsidR="008C5688" w:rsidRDefault="008C5688" w:rsidP="008C5688">
      <w:pPr>
        <w:pStyle w:val="CMD"/>
      </w:pPr>
      <w:r>
        <w:t xml:space="preserve"> ip address 10.1.2.1 255.255.255.0</w:t>
      </w:r>
    </w:p>
    <w:p w14:paraId="61CA3175" w14:textId="77777777" w:rsidR="008C5688" w:rsidRDefault="008C5688" w:rsidP="008C5688">
      <w:pPr>
        <w:pStyle w:val="CMD"/>
      </w:pPr>
      <w:r>
        <w:t xml:space="preserve"> no shut</w:t>
      </w:r>
    </w:p>
    <w:p w14:paraId="24D83304" w14:textId="77777777" w:rsidR="008C5688" w:rsidRDefault="008C5688" w:rsidP="008C5688">
      <w:pPr>
        <w:pStyle w:val="CMD"/>
      </w:pPr>
      <w:r>
        <w:t xml:space="preserve"> exit</w:t>
      </w:r>
    </w:p>
    <w:p w14:paraId="1529EE4E" w14:textId="3D6A30F6" w:rsidR="008C5688" w:rsidRDefault="008C5688" w:rsidP="008C5688">
      <w:pPr>
        <w:pStyle w:val="CMD"/>
      </w:pPr>
      <w:r>
        <w:t xml:space="preserve">interface </w:t>
      </w:r>
      <w:r w:rsidR="00480A0C">
        <w:t>Serial1/0</w:t>
      </w:r>
    </w:p>
    <w:p w14:paraId="04A7F59D" w14:textId="77777777" w:rsidR="008C5688" w:rsidRDefault="008C5688" w:rsidP="008C5688">
      <w:pPr>
        <w:pStyle w:val="CMD"/>
      </w:pPr>
      <w:r>
        <w:t xml:space="preserve"> ip address 10.1.3.1 255.255.255.128</w:t>
      </w:r>
    </w:p>
    <w:p w14:paraId="3A864241" w14:textId="77777777" w:rsidR="008C5688" w:rsidRDefault="008C5688" w:rsidP="008C5688">
      <w:pPr>
        <w:pStyle w:val="CMD"/>
      </w:pPr>
      <w:r>
        <w:t xml:space="preserve"> no shut</w:t>
      </w:r>
    </w:p>
    <w:p w14:paraId="4BA8969F" w14:textId="77777777" w:rsidR="008C5688" w:rsidRDefault="008C5688" w:rsidP="008C5688">
      <w:pPr>
        <w:pStyle w:val="CMD"/>
      </w:pPr>
      <w:r>
        <w:t xml:space="preserve"> exit</w:t>
      </w:r>
    </w:p>
    <w:p w14:paraId="1DA737E4" w14:textId="0FA049F2" w:rsidR="008C5688" w:rsidRDefault="008C5688" w:rsidP="008C5688">
      <w:pPr>
        <w:pStyle w:val="CMD"/>
      </w:pPr>
      <w:r>
        <w:t xml:space="preserve">interface </w:t>
      </w:r>
      <w:r w:rsidR="003B3244">
        <w:t>Serial1/1</w:t>
      </w:r>
    </w:p>
    <w:p w14:paraId="3317EF69" w14:textId="77777777" w:rsidR="008C5688" w:rsidRDefault="008C5688" w:rsidP="008C5688">
      <w:pPr>
        <w:pStyle w:val="CMD"/>
      </w:pPr>
      <w:r>
        <w:t xml:space="preserve"> ip address 10.1.3.129 255.255.255.128</w:t>
      </w:r>
    </w:p>
    <w:p w14:paraId="384850DC" w14:textId="77777777" w:rsidR="008C5688" w:rsidRDefault="008C5688" w:rsidP="008C5688">
      <w:pPr>
        <w:pStyle w:val="CMD"/>
      </w:pPr>
      <w:r>
        <w:t xml:space="preserve"> no shut</w:t>
      </w:r>
    </w:p>
    <w:p w14:paraId="4952C6DD" w14:textId="77777777" w:rsidR="008C5688" w:rsidRDefault="008C5688" w:rsidP="008C5688">
      <w:pPr>
        <w:pStyle w:val="CMD"/>
      </w:pPr>
      <w:r>
        <w:t xml:space="preserve"> exit</w:t>
      </w:r>
    </w:p>
    <w:p w14:paraId="07A3D5F2" w14:textId="77777777" w:rsidR="008C5688" w:rsidRDefault="008C5688" w:rsidP="00237EEA">
      <w:pPr>
        <w:pStyle w:val="BodyTextL25Bold"/>
      </w:pPr>
      <w:r>
        <w:t>Router R2</w:t>
      </w:r>
    </w:p>
    <w:p w14:paraId="3353473B" w14:textId="77777777" w:rsidR="008C5688" w:rsidRDefault="008C5688" w:rsidP="008C5688">
      <w:pPr>
        <w:pStyle w:val="CMD"/>
      </w:pPr>
      <w:r>
        <w:t>hostname R2</w:t>
      </w:r>
    </w:p>
    <w:p w14:paraId="1CE0839E" w14:textId="77777777" w:rsidR="008C5688" w:rsidRDefault="008C5688" w:rsidP="008C5688">
      <w:pPr>
        <w:pStyle w:val="CMD"/>
      </w:pPr>
      <w:r>
        <w:t>no ip domain lookup</w:t>
      </w:r>
    </w:p>
    <w:p w14:paraId="6C260E6D" w14:textId="77777777" w:rsidR="008C5688" w:rsidRDefault="008C5688" w:rsidP="008C5688">
      <w:pPr>
        <w:pStyle w:val="CMD"/>
      </w:pPr>
      <w:r>
        <w:t>line con 0</w:t>
      </w:r>
    </w:p>
    <w:p w14:paraId="0B045720" w14:textId="77777777" w:rsidR="008C5688" w:rsidRDefault="008C5688" w:rsidP="008C5688">
      <w:pPr>
        <w:pStyle w:val="CMD"/>
      </w:pPr>
      <w:r>
        <w:t>logging sync</w:t>
      </w:r>
    </w:p>
    <w:p w14:paraId="408F0CEA" w14:textId="77777777" w:rsidR="008C5688" w:rsidRDefault="008C5688" w:rsidP="008C5688">
      <w:pPr>
        <w:pStyle w:val="CMD"/>
      </w:pPr>
      <w:r>
        <w:t>exec-time 0 0</w:t>
      </w:r>
    </w:p>
    <w:p w14:paraId="4AEF3FE1" w14:textId="77777777" w:rsidR="008C5688" w:rsidRDefault="008C5688" w:rsidP="008C5688">
      <w:pPr>
        <w:pStyle w:val="CMD"/>
      </w:pPr>
      <w:r>
        <w:t>exit</w:t>
      </w:r>
    </w:p>
    <w:p w14:paraId="57727088" w14:textId="77777777" w:rsidR="008C5688" w:rsidRDefault="008C5688" w:rsidP="008C5688">
      <w:pPr>
        <w:pStyle w:val="CMD"/>
      </w:pPr>
      <w:r>
        <w:t>interface Loopback0</w:t>
      </w:r>
    </w:p>
    <w:p w14:paraId="5C53EA6B" w14:textId="77777777" w:rsidR="008C5688" w:rsidRDefault="008C5688" w:rsidP="008C5688">
      <w:pPr>
        <w:pStyle w:val="CMD"/>
      </w:pPr>
      <w:r>
        <w:t xml:space="preserve"> ip address 192.168.2.1 255.255.255.224</w:t>
      </w:r>
    </w:p>
    <w:p w14:paraId="1A5502FC" w14:textId="77777777" w:rsidR="008C5688" w:rsidRDefault="008C5688" w:rsidP="008C5688">
      <w:pPr>
        <w:pStyle w:val="CMD"/>
      </w:pPr>
      <w:r>
        <w:t xml:space="preserve"> no shut</w:t>
      </w:r>
    </w:p>
    <w:p w14:paraId="4A60378B" w14:textId="77777777" w:rsidR="008C5688" w:rsidRDefault="008C5688" w:rsidP="008C5688">
      <w:pPr>
        <w:pStyle w:val="CMD"/>
      </w:pPr>
      <w:r>
        <w:t xml:space="preserve"> exit</w:t>
      </w:r>
    </w:p>
    <w:p w14:paraId="683F9999" w14:textId="77777777" w:rsidR="008C5688" w:rsidRDefault="008C5688" w:rsidP="008C5688">
      <w:pPr>
        <w:pStyle w:val="CMD"/>
      </w:pPr>
      <w:r>
        <w:t>interface Loopback1</w:t>
      </w:r>
    </w:p>
    <w:p w14:paraId="6AF47512" w14:textId="77777777" w:rsidR="008C5688" w:rsidRDefault="008C5688" w:rsidP="008C5688">
      <w:pPr>
        <w:pStyle w:val="CMD"/>
      </w:pPr>
      <w:r>
        <w:t xml:space="preserve"> ip address 192.168.2.65 255.255.255.192</w:t>
      </w:r>
    </w:p>
    <w:p w14:paraId="3F3C225C" w14:textId="77777777" w:rsidR="008C5688" w:rsidRDefault="008C5688" w:rsidP="008C5688">
      <w:pPr>
        <w:pStyle w:val="CMD"/>
      </w:pPr>
      <w:r>
        <w:t xml:space="preserve"> no shut</w:t>
      </w:r>
    </w:p>
    <w:p w14:paraId="00FEEFC7" w14:textId="77777777" w:rsidR="008C5688" w:rsidRDefault="008C5688" w:rsidP="008C5688">
      <w:pPr>
        <w:pStyle w:val="CMD"/>
      </w:pPr>
      <w:r>
        <w:t xml:space="preserve"> exit</w:t>
      </w:r>
    </w:p>
    <w:p w14:paraId="4F415C4A" w14:textId="550A0043" w:rsidR="008C5688" w:rsidRDefault="008C5688" w:rsidP="008C5688">
      <w:pPr>
        <w:pStyle w:val="CMD"/>
      </w:pPr>
      <w:r>
        <w:t xml:space="preserve">interface </w:t>
      </w:r>
      <w:r w:rsidR="003B3244">
        <w:t>Ethernet0/0</w:t>
      </w:r>
    </w:p>
    <w:p w14:paraId="197E692A" w14:textId="77777777" w:rsidR="008C5688" w:rsidRDefault="008C5688" w:rsidP="008C5688">
      <w:pPr>
        <w:pStyle w:val="CMD"/>
      </w:pPr>
      <w:r>
        <w:t xml:space="preserve"> ip address 10.1.2.2 255.255.255.0</w:t>
      </w:r>
    </w:p>
    <w:p w14:paraId="21952CE1" w14:textId="77777777" w:rsidR="008C5688" w:rsidRDefault="008C5688" w:rsidP="008C5688">
      <w:pPr>
        <w:pStyle w:val="CMD"/>
      </w:pPr>
      <w:r>
        <w:t xml:space="preserve"> no shut</w:t>
      </w:r>
    </w:p>
    <w:p w14:paraId="72E76530" w14:textId="77777777" w:rsidR="008C5688" w:rsidRDefault="008C5688" w:rsidP="008C5688">
      <w:pPr>
        <w:pStyle w:val="CMD"/>
      </w:pPr>
      <w:r>
        <w:t xml:space="preserve"> exit</w:t>
      </w:r>
    </w:p>
    <w:p w14:paraId="3221DE25" w14:textId="7D0FBC7E" w:rsidR="008C5688" w:rsidRDefault="008C5688" w:rsidP="008C5688">
      <w:pPr>
        <w:pStyle w:val="CMD"/>
      </w:pPr>
      <w:r>
        <w:t xml:space="preserve">interface </w:t>
      </w:r>
      <w:r w:rsidR="003B3244">
        <w:t>Ethernet0/1</w:t>
      </w:r>
    </w:p>
    <w:p w14:paraId="58540715" w14:textId="77777777" w:rsidR="008C5688" w:rsidRDefault="008C5688" w:rsidP="008C5688">
      <w:pPr>
        <w:pStyle w:val="CMD"/>
      </w:pPr>
      <w:r>
        <w:lastRenderedPageBreak/>
        <w:t xml:space="preserve"> ip address 10.2.3.2 255.255.255.0</w:t>
      </w:r>
    </w:p>
    <w:p w14:paraId="2AA0A212" w14:textId="77777777" w:rsidR="008C5688" w:rsidRDefault="008C5688" w:rsidP="008C5688">
      <w:pPr>
        <w:pStyle w:val="CMD"/>
      </w:pPr>
      <w:r>
        <w:t xml:space="preserve"> no shut</w:t>
      </w:r>
    </w:p>
    <w:p w14:paraId="6F766686" w14:textId="77777777" w:rsidR="008C5688" w:rsidRDefault="008C5688" w:rsidP="008C5688">
      <w:pPr>
        <w:pStyle w:val="CMD"/>
      </w:pPr>
      <w:r>
        <w:t xml:space="preserve"> exit</w:t>
      </w:r>
    </w:p>
    <w:p w14:paraId="2C4828A7" w14:textId="77777777" w:rsidR="008C5688" w:rsidRDefault="008C5688" w:rsidP="00237EEA">
      <w:pPr>
        <w:pStyle w:val="BodyTextL25Bold"/>
      </w:pPr>
      <w:r>
        <w:t>Router R3</w:t>
      </w:r>
    </w:p>
    <w:p w14:paraId="674C5FD0" w14:textId="77777777" w:rsidR="008C5688" w:rsidRDefault="008C5688" w:rsidP="008C5688">
      <w:pPr>
        <w:pStyle w:val="CMD"/>
      </w:pPr>
      <w:r w:rsidRPr="00240CFB">
        <w:t>hostname R3</w:t>
      </w:r>
    </w:p>
    <w:p w14:paraId="7804A3E6" w14:textId="77777777" w:rsidR="008C5688" w:rsidRDefault="008C5688" w:rsidP="008C5688">
      <w:pPr>
        <w:pStyle w:val="CMD"/>
      </w:pPr>
      <w:r>
        <w:t>no ip domain lookup</w:t>
      </w:r>
    </w:p>
    <w:p w14:paraId="651099A0" w14:textId="77777777" w:rsidR="008C5688" w:rsidRDefault="008C5688" w:rsidP="008C5688">
      <w:pPr>
        <w:pStyle w:val="CMD"/>
      </w:pPr>
      <w:r>
        <w:t>line con 0</w:t>
      </w:r>
    </w:p>
    <w:p w14:paraId="48E27EB1" w14:textId="77777777" w:rsidR="008C5688" w:rsidRDefault="008C5688" w:rsidP="008C5688">
      <w:pPr>
        <w:pStyle w:val="CMD"/>
      </w:pPr>
      <w:r>
        <w:t xml:space="preserve"> logging sync</w:t>
      </w:r>
    </w:p>
    <w:p w14:paraId="342337E6" w14:textId="77777777" w:rsidR="008C5688" w:rsidRDefault="008C5688" w:rsidP="008C5688">
      <w:pPr>
        <w:pStyle w:val="CMD"/>
      </w:pPr>
      <w:r>
        <w:t xml:space="preserve"> exec-time 0 0</w:t>
      </w:r>
    </w:p>
    <w:p w14:paraId="4624461A" w14:textId="77777777" w:rsidR="008C5688" w:rsidRDefault="008C5688" w:rsidP="00A41527">
      <w:pPr>
        <w:pStyle w:val="CMD"/>
      </w:pPr>
      <w:r>
        <w:t xml:space="preserve"> exit</w:t>
      </w:r>
    </w:p>
    <w:p w14:paraId="78A21B39" w14:textId="77777777" w:rsidR="008C5688" w:rsidRDefault="008C5688" w:rsidP="008C5688">
      <w:pPr>
        <w:pStyle w:val="CMD"/>
      </w:pPr>
      <w:r>
        <w:t>interface Loopback0</w:t>
      </w:r>
    </w:p>
    <w:p w14:paraId="7DFB5A5B" w14:textId="77777777" w:rsidR="008C5688" w:rsidRDefault="008C5688" w:rsidP="008C5688">
      <w:pPr>
        <w:pStyle w:val="CMD"/>
      </w:pPr>
      <w:r>
        <w:t xml:space="preserve"> ip address 192.168.3.1 255.255.255.224</w:t>
      </w:r>
    </w:p>
    <w:p w14:paraId="2EC6509E" w14:textId="77777777" w:rsidR="008C5688" w:rsidRDefault="008C5688" w:rsidP="008C5688">
      <w:pPr>
        <w:pStyle w:val="CMD"/>
      </w:pPr>
      <w:r>
        <w:t xml:space="preserve"> no shut</w:t>
      </w:r>
    </w:p>
    <w:p w14:paraId="090F851C" w14:textId="77777777" w:rsidR="008C5688" w:rsidRDefault="008C5688" w:rsidP="00A41527">
      <w:pPr>
        <w:pStyle w:val="CMD"/>
      </w:pPr>
      <w:r>
        <w:t xml:space="preserve"> exit</w:t>
      </w:r>
    </w:p>
    <w:p w14:paraId="33723021" w14:textId="77777777" w:rsidR="008C5688" w:rsidRDefault="008C5688" w:rsidP="008C5688">
      <w:pPr>
        <w:pStyle w:val="CMD"/>
      </w:pPr>
      <w:r>
        <w:t>interface Loopback1</w:t>
      </w:r>
    </w:p>
    <w:p w14:paraId="3EAD3B3A" w14:textId="77777777" w:rsidR="008C5688" w:rsidRDefault="008C5688" w:rsidP="008C5688">
      <w:pPr>
        <w:pStyle w:val="CMD"/>
      </w:pPr>
      <w:r>
        <w:t xml:space="preserve"> ip address 192.168.3.65 255.255.255.192</w:t>
      </w:r>
    </w:p>
    <w:p w14:paraId="16C606BA" w14:textId="77777777" w:rsidR="008C5688" w:rsidRDefault="008C5688" w:rsidP="008C5688">
      <w:pPr>
        <w:pStyle w:val="CMD"/>
      </w:pPr>
      <w:r>
        <w:t xml:space="preserve"> no shut</w:t>
      </w:r>
    </w:p>
    <w:p w14:paraId="45FCBB34" w14:textId="77777777" w:rsidR="008C5688" w:rsidRDefault="008C5688" w:rsidP="00A41527">
      <w:pPr>
        <w:pStyle w:val="CMD"/>
      </w:pPr>
      <w:r>
        <w:t xml:space="preserve"> exit</w:t>
      </w:r>
    </w:p>
    <w:p w14:paraId="0BA6851F" w14:textId="7F4A480D" w:rsidR="008C5688" w:rsidRDefault="008C5688" w:rsidP="008C5688">
      <w:pPr>
        <w:pStyle w:val="CMD"/>
      </w:pPr>
      <w:r>
        <w:t xml:space="preserve">interface </w:t>
      </w:r>
      <w:r w:rsidR="003B3244">
        <w:t>Ethernet0/0</w:t>
      </w:r>
    </w:p>
    <w:p w14:paraId="0E4DB7D4" w14:textId="77777777" w:rsidR="008C5688" w:rsidRDefault="008C5688" w:rsidP="008C5688">
      <w:pPr>
        <w:pStyle w:val="CMD"/>
      </w:pPr>
      <w:r>
        <w:t xml:space="preserve"> ip address 10.2.3.3 255.255.255.0</w:t>
      </w:r>
    </w:p>
    <w:p w14:paraId="5691F105" w14:textId="77777777" w:rsidR="008C5688" w:rsidRDefault="008C5688" w:rsidP="008C5688">
      <w:pPr>
        <w:pStyle w:val="CMD"/>
      </w:pPr>
      <w:r>
        <w:t xml:space="preserve"> negotiation auto</w:t>
      </w:r>
    </w:p>
    <w:p w14:paraId="37D81EB7" w14:textId="77777777" w:rsidR="008C5688" w:rsidRDefault="008C5688" w:rsidP="008C5688">
      <w:pPr>
        <w:pStyle w:val="CMD"/>
      </w:pPr>
      <w:r>
        <w:t xml:space="preserve"> no shut</w:t>
      </w:r>
    </w:p>
    <w:p w14:paraId="791F1A69" w14:textId="77777777" w:rsidR="008C5688" w:rsidRDefault="008C5688" w:rsidP="00A41527">
      <w:pPr>
        <w:pStyle w:val="CMD"/>
      </w:pPr>
      <w:r>
        <w:t xml:space="preserve"> exit</w:t>
      </w:r>
    </w:p>
    <w:p w14:paraId="3945165F" w14:textId="480D313B" w:rsidR="008C5688" w:rsidRDefault="008C5688" w:rsidP="008C5688">
      <w:pPr>
        <w:pStyle w:val="CMD"/>
      </w:pPr>
      <w:r>
        <w:t xml:space="preserve">interface </w:t>
      </w:r>
      <w:r w:rsidR="00480A0C">
        <w:t>Serial1/0</w:t>
      </w:r>
    </w:p>
    <w:p w14:paraId="2A780777" w14:textId="77777777" w:rsidR="008C5688" w:rsidRDefault="008C5688" w:rsidP="008C5688">
      <w:pPr>
        <w:pStyle w:val="CMD"/>
      </w:pPr>
      <w:r>
        <w:t xml:space="preserve"> ip address 10.1.3.3 255.255.255.128</w:t>
      </w:r>
    </w:p>
    <w:p w14:paraId="59C3289C" w14:textId="77777777" w:rsidR="008C5688" w:rsidRDefault="008C5688" w:rsidP="008C5688">
      <w:pPr>
        <w:pStyle w:val="CMD"/>
      </w:pPr>
      <w:r>
        <w:t xml:space="preserve"> no shut</w:t>
      </w:r>
    </w:p>
    <w:p w14:paraId="2EF9D458" w14:textId="77777777" w:rsidR="008C5688" w:rsidRDefault="008C5688" w:rsidP="00A41527">
      <w:pPr>
        <w:pStyle w:val="CMD"/>
      </w:pPr>
      <w:r>
        <w:t xml:space="preserve"> exit</w:t>
      </w:r>
    </w:p>
    <w:p w14:paraId="41540E7B" w14:textId="554797BA" w:rsidR="008C5688" w:rsidRDefault="008C5688" w:rsidP="008C5688">
      <w:pPr>
        <w:pStyle w:val="CMD"/>
      </w:pPr>
      <w:r>
        <w:t xml:space="preserve">interface </w:t>
      </w:r>
      <w:r w:rsidR="003B3244">
        <w:t>Serial1/1</w:t>
      </w:r>
    </w:p>
    <w:p w14:paraId="50BC6EB5" w14:textId="77777777" w:rsidR="008C5688" w:rsidRDefault="008C5688" w:rsidP="008C5688">
      <w:pPr>
        <w:pStyle w:val="CMD"/>
      </w:pPr>
      <w:r>
        <w:t xml:space="preserve"> ip address 10.1.3.130 255.255.255.128</w:t>
      </w:r>
    </w:p>
    <w:p w14:paraId="67EFF06A" w14:textId="77777777" w:rsidR="008C5688" w:rsidRDefault="008C5688" w:rsidP="008C5688">
      <w:pPr>
        <w:pStyle w:val="CMD"/>
      </w:pPr>
      <w:r>
        <w:t xml:space="preserve"> no shut</w:t>
      </w:r>
    </w:p>
    <w:p w14:paraId="7AE70A77" w14:textId="77777777" w:rsidR="008C5688" w:rsidRDefault="008C5688" w:rsidP="00237EEA">
      <w:pPr>
        <w:pStyle w:val="CMD"/>
      </w:pPr>
      <w:r>
        <w:t xml:space="preserve"> exit</w:t>
      </w:r>
    </w:p>
    <w:p w14:paraId="0C897005" w14:textId="49AA7667" w:rsidR="00AA7AAE" w:rsidRDefault="00AA7AAE" w:rsidP="00AA7AAE">
      <w:pPr>
        <w:pStyle w:val="SubStepAlpha"/>
      </w:pPr>
      <w:r>
        <w:t>Save the running configuration to startup-config.</w:t>
      </w:r>
    </w:p>
    <w:p w14:paraId="70997BF2" w14:textId="18A9C9C4" w:rsidR="00E72867" w:rsidRPr="00356E88" w:rsidRDefault="00E72867" w:rsidP="00237EEA">
      <w:pPr>
        <w:pStyle w:val="ConfigWindow"/>
      </w:pPr>
      <w:r>
        <w:t>Close configuration window</w:t>
      </w:r>
    </w:p>
    <w:p w14:paraId="0F9B1BCD" w14:textId="77777777" w:rsidR="00AA7AAE" w:rsidRDefault="00AA7AAE" w:rsidP="00237EEA">
      <w:pPr>
        <w:pStyle w:val="Heading2"/>
        <w:spacing w:before="120"/>
      </w:pPr>
      <w:r>
        <w:t>Configure and Verify eBGP for IPv4 on all Routers</w:t>
      </w:r>
    </w:p>
    <w:p w14:paraId="4C8652DA" w14:textId="77777777" w:rsidR="00AA7AAE" w:rsidRDefault="00AA7AAE" w:rsidP="00AA7AAE">
      <w:pPr>
        <w:pStyle w:val="Heading3"/>
      </w:pPr>
      <w:r>
        <w:t>Implement BGP and neighbor relationships on R1.</w:t>
      </w:r>
    </w:p>
    <w:p w14:paraId="582544B1" w14:textId="18CBA0DF" w:rsidR="00AA7AAE" w:rsidRDefault="00AA7AAE" w:rsidP="00237EEA">
      <w:pPr>
        <w:pStyle w:val="SubStepAlpha"/>
        <w:spacing w:after="0"/>
      </w:pPr>
      <w:r>
        <w:t>Enter BGP configuration mode from global configuration mode, specifying AS 1000.</w:t>
      </w:r>
    </w:p>
    <w:p w14:paraId="000D3652" w14:textId="77777777" w:rsidR="00E72867" w:rsidRPr="00356E88" w:rsidRDefault="00E72867" w:rsidP="00237EEA">
      <w:pPr>
        <w:pStyle w:val="ConfigWindow"/>
      </w:pPr>
      <w:r>
        <w:t>Open configuration window</w:t>
      </w:r>
    </w:p>
    <w:p w14:paraId="28C92FCA" w14:textId="77777777" w:rsidR="00AA7AAE" w:rsidRDefault="00AA7AAE" w:rsidP="00AA7AAE">
      <w:pPr>
        <w:pStyle w:val="CMD"/>
      </w:pPr>
      <w:r>
        <w:t xml:space="preserve">R1(config)# </w:t>
      </w:r>
      <w:r w:rsidRPr="00E67EC9">
        <w:rPr>
          <w:b/>
          <w:bCs/>
        </w:rPr>
        <w:t xml:space="preserve">router bgp </w:t>
      </w:r>
      <w:r>
        <w:rPr>
          <w:b/>
          <w:bCs/>
        </w:rPr>
        <w:t>1</w:t>
      </w:r>
      <w:r w:rsidRPr="00E67EC9">
        <w:rPr>
          <w:b/>
          <w:bCs/>
        </w:rPr>
        <w:t>000</w:t>
      </w:r>
    </w:p>
    <w:p w14:paraId="493B2B07" w14:textId="77777777" w:rsidR="00AA7AAE" w:rsidRDefault="00AA7AAE" w:rsidP="00AA7AAE">
      <w:pPr>
        <w:pStyle w:val="SubStepAlpha"/>
      </w:pPr>
      <w:r>
        <w:t>Configure the BGP router-id for R1.</w:t>
      </w:r>
    </w:p>
    <w:p w14:paraId="7DEE92CA" w14:textId="77777777" w:rsidR="00AA7AAE" w:rsidRDefault="00AA7AAE" w:rsidP="00AA7AAE">
      <w:pPr>
        <w:pStyle w:val="CMD"/>
      </w:pPr>
      <w:r>
        <w:t xml:space="preserve">R1(config-router)# </w:t>
      </w:r>
      <w:r w:rsidRPr="00E67EC9">
        <w:rPr>
          <w:b/>
          <w:bCs/>
        </w:rPr>
        <w:t>bgp router-id 1.1.1.1</w:t>
      </w:r>
    </w:p>
    <w:p w14:paraId="44825B20" w14:textId="77777777" w:rsidR="00AA7AAE" w:rsidRDefault="00AA7AAE" w:rsidP="00AA7AAE">
      <w:pPr>
        <w:pStyle w:val="SubStepAlpha"/>
      </w:pPr>
      <w:r>
        <w:t>Based on the topology diagram, configure all the designated neighbors for R1.</w:t>
      </w:r>
    </w:p>
    <w:p w14:paraId="57EEAB52" w14:textId="77777777" w:rsidR="00AA7AAE" w:rsidRDefault="00AA7AAE" w:rsidP="00AA7AAE">
      <w:pPr>
        <w:pStyle w:val="CMD"/>
      </w:pPr>
      <w:r>
        <w:t xml:space="preserve">R1(config-router)# </w:t>
      </w:r>
      <w:r w:rsidRPr="007E3C17">
        <w:rPr>
          <w:b/>
          <w:bCs/>
        </w:rPr>
        <w:t>neighbor 10.1.2.2 remote-as 500</w:t>
      </w:r>
    </w:p>
    <w:p w14:paraId="7A2F5AAD" w14:textId="77777777" w:rsidR="00AA7AAE" w:rsidRDefault="00AA7AAE" w:rsidP="00AA7AAE">
      <w:pPr>
        <w:pStyle w:val="CMD"/>
      </w:pPr>
      <w:r>
        <w:t xml:space="preserve">R1(config-router)# </w:t>
      </w:r>
      <w:r w:rsidRPr="007E3C17">
        <w:rPr>
          <w:b/>
          <w:bCs/>
        </w:rPr>
        <w:t>neighbor 10.1.3.3 remote-as 300</w:t>
      </w:r>
    </w:p>
    <w:p w14:paraId="05B6A2A7" w14:textId="77777777" w:rsidR="00AA7AAE" w:rsidRDefault="00AA7AAE" w:rsidP="00AA7AAE">
      <w:pPr>
        <w:pStyle w:val="CMD"/>
        <w:rPr>
          <w:b/>
          <w:bCs/>
        </w:rPr>
      </w:pPr>
      <w:r>
        <w:t xml:space="preserve">R1(config-router)# </w:t>
      </w:r>
      <w:r w:rsidRPr="007E3C17">
        <w:rPr>
          <w:b/>
          <w:bCs/>
        </w:rPr>
        <w:t>neighbor 10.1.3.130 remote-as 300</w:t>
      </w:r>
    </w:p>
    <w:p w14:paraId="4A8A8143" w14:textId="77777777" w:rsidR="00AA7AAE" w:rsidRDefault="00AA7AAE" w:rsidP="00AA7AAE">
      <w:pPr>
        <w:pStyle w:val="SubStepAlpha"/>
      </w:pPr>
      <w:r>
        <w:lastRenderedPageBreak/>
        <w:t>Configure R1 to advertise the IPv4 prefixes local to ASN 1000.</w:t>
      </w:r>
    </w:p>
    <w:p w14:paraId="3E8DC1B4" w14:textId="77777777" w:rsidR="00AA7AAE" w:rsidRDefault="00AA7AAE" w:rsidP="00AA7AAE">
      <w:pPr>
        <w:pStyle w:val="CMD"/>
      </w:pPr>
      <w:r>
        <w:t xml:space="preserve">R1(config-router)# </w:t>
      </w:r>
      <w:r w:rsidRPr="00C51A03">
        <w:rPr>
          <w:b/>
          <w:bCs/>
        </w:rPr>
        <w:t>network 192.168.</w:t>
      </w:r>
      <w:r>
        <w:rPr>
          <w:b/>
          <w:bCs/>
        </w:rPr>
        <w:t>1</w:t>
      </w:r>
      <w:r w:rsidRPr="00C51A03">
        <w:rPr>
          <w:b/>
          <w:bCs/>
        </w:rPr>
        <w:t>.0 mask 255.255.255.224</w:t>
      </w:r>
    </w:p>
    <w:p w14:paraId="5F4CF27A" w14:textId="0E7690F8" w:rsidR="00AA7AAE" w:rsidRDefault="00AA7AAE" w:rsidP="00AA7AAE">
      <w:pPr>
        <w:pStyle w:val="CMD"/>
        <w:rPr>
          <w:b/>
          <w:bCs/>
        </w:rPr>
      </w:pPr>
      <w:r>
        <w:t xml:space="preserve">R1(config-router)# </w:t>
      </w:r>
      <w:r w:rsidRPr="00C51A03">
        <w:rPr>
          <w:b/>
          <w:bCs/>
        </w:rPr>
        <w:t>network 192.168.</w:t>
      </w:r>
      <w:r>
        <w:rPr>
          <w:b/>
          <w:bCs/>
        </w:rPr>
        <w:t>1</w:t>
      </w:r>
      <w:r w:rsidRPr="00C51A03">
        <w:rPr>
          <w:b/>
          <w:bCs/>
        </w:rPr>
        <w:t>.64 mask 255.255.255.192</w:t>
      </w:r>
    </w:p>
    <w:p w14:paraId="3988A847" w14:textId="5B01D45B" w:rsidR="00E72867" w:rsidRPr="00356E88" w:rsidRDefault="00E72867" w:rsidP="00E72867">
      <w:pPr>
        <w:pStyle w:val="ConfigWindow"/>
      </w:pPr>
      <w:r>
        <w:t>Close configuration window</w:t>
      </w:r>
    </w:p>
    <w:p w14:paraId="25FF153A" w14:textId="77777777" w:rsidR="00AA7AAE" w:rsidRDefault="00AA7AAE" w:rsidP="00237EEA">
      <w:pPr>
        <w:pStyle w:val="Heading3"/>
        <w:spacing w:before="120"/>
      </w:pPr>
      <w:r>
        <w:t>Imple</w:t>
      </w:r>
      <w:r w:rsidR="00DE04EB">
        <w:t>m</w:t>
      </w:r>
      <w:r>
        <w:t>ent BGP and neighbor relationships on R2.</w:t>
      </w:r>
    </w:p>
    <w:p w14:paraId="45DE22EB" w14:textId="5A79EA71" w:rsidR="00AA7AAE" w:rsidRDefault="00AA7AAE" w:rsidP="00237EEA">
      <w:pPr>
        <w:pStyle w:val="SubStepAlpha"/>
        <w:spacing w:after="0"/>
      </w:pPr>
      <w:r>
        <w:t>Enter BGP configuration mode from global configuration mode, specifying AS 500.</w:t>
      </w:r>
    </w:p>
    <w:p w14:paraId="05393B54" w14:textId="77777777" w:rsidR="0031357A" w:rsidRPr="00356E88" w:rsidRDefault="0031357A" w:rsidP="00225813">
      <w:pPr>
        <w:pStyle w:val="ConfigWindow"/>
      </w:pPr>
      <w:r>
        <w:t>Open configuration window</w:t>
      </w:r>
    </w:p>
    <w:p w14:paraId="75EE6AD5" w14:textId="44AE1C79" w:rsidR="00AA7AAE" w:rsidRDefault="00AA7AAE" w:rsidP="00AA7AAE">
      <w:pPr>
        <w:pStyle w:val="CMD"/>
      </w:pPr>
      <w:r>
        <w:t>R</w:t>
      </w:r>
      <w:r w:rsidR="00A41527">
        <w:t>2</w:t>
      </w:r>
      <w:r>
        <w:t xml:space="preserve">(config)# </w:t>
      </w:r>
      <w:r w:rsidRPr="00E67EC9">
        <w:rPr>
          <w:b/>
          <w:bCs/>
        </w:rPr>
        <w:t xml:space="preserve">router bgp </w:t>
      </w:r>
      <w:r>
        <w:rPr>
          <w:b/>
          <w:bCs/>
        </w:rPr>
        <w:t>500</w:t>
      </w:r>
    </w:p>
    <w:p w14:paraId="568568EF" w14:textId="77777777" w:rsidR="00AA7AAE" w:rsidRDefault="00AA7AAE" w:rsidP="00AA7AAE">
      <w:pPr>
        <w:pStyle w:val="SubStepAlpha"/>
      </w:pPr>
      <w:r>
        <w:t>Configure the BGP router-id for R2.</w:t>
      </w:r>
    </w:p>
    <w:p w14:paraId="571786E5" w14:textId="6687379B" w:rsidR="00AA7AAE" w:rsidRDefault="00AA7AAE" w:rsidP="00AA7AAE">
      <w:pPr>
        <w:pStyle w:val="CMD"/>
      </w:pPr>
      <w:r>
        <w:t>R</w:t>
      </w:r>
      <w:r w:rsidR="00A41527">
        <w:t>2</w:t>
      </w:r>
      <w:r>
        <w:t xml:space="preserve">(config-router)# </w:t>
      </w:r>
      <w:r w:rsidRPr="00E67EC9">
        <w:rPr>
          <w:b/>
          <w:bCs/>
        </w:rPr>
        <w:t xml:space="preserve">bgp router-id </w:t>
      </w:r>
      <w:r>
        <w:rPr>
          <w:b/>
          <w:bCs/>
        </w:rPr>
        <w:t>2.2.2.2</w:t>
      </w:r>
    </w:p>
    <w:p w14:paraId="3C9ED283" w14:textId="77777777" w:rsidR="00AA7AAE" w:rsidRDefault="00AA7AAE" w:rsidP="00AA7AAE">
      <w:pPr>
        <w:pStyle w:val="SubStepAlpha"/>
      </w:pPr>
      <w:r>
        <w:t>Based on the topology diagram, configure all the designated neighbors for R2.</w:t>
      </w:r>
    </w:p>
    <w:p w14:paraId="33FEC4D5" w14:textId="77777777" w:rsidR="00AA7AAE" w:rsidRPr="009C5A20" w:rsidRDefault="00AA7AAE" w:rsidP="00AA7AAE">
      <w:pPr>
        <w:pStyle w:val="CMD"/>
        <w:rPr>
          <w:b/>
          <w:bCs/>
        </w:rPr>
      </w:pPr>
      <w:r w:rsidRPr="007E3C17">
        <w:t>R2(config-router)#</w:t>
      </w:r>
      <w:r>
        <w:rPr>
          <w:b/>
          <w:bCs/>
        </w:rPr>
        <w:t xml:space="preserve"> </w:t>
      </w:r>
      <w:r w:rsidRPr="009C5A20">
        <w:rPr>
          <w:b/>
          <w:bCs/>
        </w:rPr>
        <w:t>neighbor 10.1.2.1 remote-as 1000</w:t>
      </w:r>
    </w:p>
    <w:p w14:paraId="4FD1DFAB" w14:textId="77777777" w:rsidR="00AA7AAE" w:rsidRDefault="00AA7AAE" w:rsidP="00AA7AAE">
      <w:pPr>
        <w:pStyle w:val="CMD"/>
        <w:rPr>
          <w:b/>
          <w:bCs/>
        </w:rPr>
      </w:pPr>
      <w:r w:rsidRPr="007E3C17">
        <w:t>R2(config-router)#</w:t>
      </w:r>
      <w:r>
        <w:rPr>
          <w:b/>
          <w:bCs/>
        </w:rPr>
        <w:t xml:space="preserve"> </w:t>
      </w:r>
      <w:r w:rsidRPr="009C5A20">
        <w:rPr>
          <w:b/>
          <w:bCs/>
        </w:rPr>
        <w:t>neighbor 10.2.3.3 remote-as 300</w:t>
      </w:r>
    </w:p>
    <w:p w14:paraId="417E771E" w14:textId="77777777" w:rsidR="00AA7AAE" w:rsidRDefault="00AA7AAE" w:rsidP="00AA7AAE">
      <w:pPr>
        <w:pStyle w:val="SubStepAlpha"/>
      </w:pPr>
      <w:r>
        <w:t>Configure R2 to advertise the IPv4 prefixes local to ASN 500.</w:t>
      </w:r>
    </w:p>
    <w:p w14:paraId="2BAC8521" w14:textId="77777777" w:rsidR="00AA7AAE" w:rsidRPr="00334445" w:rsidRDefault="00AA7AAE" w:rsidP="00AA7AAE">
      <w:pPr>
        <w:pStyle w:val="CMD"/>
        <w:rPr>
          <w:b/>
          <w:bCs/>
        </w:rPr>
      </w:pPr>
      <w:r>
        <w:t xml:space="preserve">R2(config-router)# </w:t>
      </w:r>
      <w:r w:rsidRPr="00334445">
        <w:rPr>
          <w:b/>
          <w:bCs/>
        </w:rPr>
        <w:t>network 192.168.2.0 mask 255.255.255.224</w:t>
      </w:r>
    </w:p>
    <w:p w14:paraId="147C048E" w14:textId="5D5A3E4A" w:rsidR="00AA7AAE" w:rsidRDefault="00AA7AAE" w:rsidP="00AA7AAE">
      <w:pPr>
        <w:pStyle w:val="CMD"/>
        <w:rPr>
          <w:b/>
          <w:bCs/>
        </w:rPr>
      </w:pPr>
      <w:r>
        <w:t xml:space="preserve">R2(config-router)# </w:t>
      </w:r>
      <w:r w:rsidRPr="00334445">
        <w:rPr>
          <w:b/>
          <w:bCs/>
        </w:rPr>
        <w:t>network 192.168.2.64 mask 255.255.255.192</w:t>
      </w:r>
    </w:p>
    <w:p w14:paraId="31B05FA0" w14:textId="0C911B2C" w:rsidR="0031357A" w:rsidRPr="00356E88" w:rsidRDefault="0031357A" w:rsidP="0031357A">
      <w:pPr>
        <w:pStyle w:val="ConfigWindow"/>
      </w:pPr>
      <w:r>
        <w:t>Close configuration window</w:t>
      </w:r>
    </w:p>
    <w:p w14:paraId="219DAEC1" w14:textId="77777777" w:rsidR="00AA7AAE" w:rsidRDefault="00AA7AAE" w:rsidP="00225813">
      <w:pPr>
        <w:pStyle w:val="Heading3"/>
        <w:spacing w:before="120"/>
      </w:pPr>
      <w:r>
        <w:t>Implement BGP and neighbor relationships on R3.</w:t>
      </w:r>
    </w:p>
    <w:p w14:paraId="3945EA1F" w14:textId="6E220C96" w:rsidR="00AA7AAE" w:rsidRDefault="00AA7AAE" w:rsidP="00225813">
      <w:pPr>
        <w:pStyle w:val="SubStepAlpha"/>
        <w:spacing w:after="0"/>
      </w:pPr>
      <w:r>
        <w:t>Enter BGP configuration mode from global configuration mode, specifying AS 300.</w:t>
      </w:r>
    </w:p>
    <w:p w14:paraId="4779C1F8" w14:textId="77777777" w:rsidR="003E68CC" w:rsidRPr="00356E88" w:rsidRDefault="003E68CC" w:rsidP="00225813">
      <w:pPr>
        <w:pStyle w:val="ConfigWindow"/>
      </w:pPr>
      <w:r>
        <w:t>Open configuration window</w:t>
      </w:r>
    </w:p>
    <w:p w14:paraId="4A337017" w14:textId="6C6D137E" w:rsidR="00AA7AAE" w:rsidRDefault="00AA7AAE" w:rsidP="00AA7AAE">
      <w:pPr>
        <w:pStyle w:val="CMD"/>
      </w:pPr>
      <w:r>
        <w:t>R</w:t>
      </w:r>
      <w:r w:rsidR="00A41527">
        <w:t>3</w:t>
      </w:r>
      <w:r>
        <w:t xml:space="preserve">(config)# </w:t>
      </w:r>
      <w:r w:rsidRPr="00E67EC9">
        <w:rPr>
          <w:b/>
          <w:bCs/>
        </w:rPr>
        <w:t xml:space="preserve">router bgp </w:t>
      </w:r>
      <w:r>
        <w:rPr>
          <w:b/>
          <w:bCs/>
        </w:rPr>
        <w:t>300</w:t>
      </w:r>
    </w:p>
    <w:p w14:paraId="3260117A" w14:textId="77777777" w:rsidR="00AA7AAE" w:rsidRDefault="00AA7AAE" w:rsidP="00AA7AAE">
      <w:pPr>
        <w:pStyle w:val="SubStepAlpha"/>
      </w:pPr>
      <w:r>
        <w:t>Configure the BGP router-id for R3.</w:t>
      </w:r>
    </w:p>
    <w:p w14:paraId="2A8B371C" w14:textId="2F91AEFA" w:rsidR="00AA7AAE" w:rsidRDefault="00AA7AAE" w:rsidP="00AA7AAE">
      <w:pPr>
        <w:pStyle w:val="CMD"/>
      </w:pPr>
      <w:r>
        <w:t>R</w:t>
      </w:r>
      <w:r w:rsidR="00A41527">
        <w:t>3</w:t>
      </w:r>
      <w:r>
        <w:t xml:space="preserve">(config-router)# </w:t>
      </w:r>
      <w:r w:rsidRPr="00E67EC9">
        <w:rPr>
          <w:b/>
          <w:bCs/>
        </w:rPr>
        <w:t xml:space="preserve">bgp router-id </w:t>
      </w:r>
      <w:r>
        <w:rPr>
          <w:b/>
          <w:bCs/>
        </w:rPr>
        <w:t>3.3.3.3</w:t>
      </w:r>
    </w:p>
    <w:p w14:paraId="39CDF315" w14:textId="77777777" w:rsidR="00AA7AAE" w:rsidRPr="00BB2FDC" w:rsidRDefault="00AA7AAE" w:rsidP="00AA7AAE">
      <w:pPr>
        <w:pStyle w:val="SubStepAlpha"/>
      </w:pPr>
      <w:r>
        <w:t>Unlike the configuration on R1 and R2, d</w:t>
      </w:r>
      <w:r w:rsidRPr="00BB2FDC">
        <w:t>isable the default IPv4 unicast behavior</w:t>
      </w:r>
      <w:r>
        <w:t xml:space="preserve">. </w:t>
      </w:r>
    </w:p>
    <w:p w14:paraId="2CF3322A" w14:textId="02F27D5F" w:rsidR="00AA7AAE" w:rsidRDefault="00AA7AAE" w:rsidP="00AA7AAE">
      <w:pPr>
        <w:pStyle w:val="CMD"/>
        <w:rPr>
          <w:b/>
          <w:bCs/>
        </w:rPr>
      </w:pPr>
      <w:r w:rsidRPr="00BB2FDC">
        <w:t>R</w:t>
      </w:r>
      <w:r w:rsidR="00A41527">
        <w:t>3</w:t>
      </w:r>
      <w:r w:rsidRPr="00BB2FDC">
        <w:t xml:space="preserve">(config-router)# </w:t>
      </w:r>
      <w:r w:rsidRPr="00BB2FDC">
        <w:rPr>
          <w:b/>
          <w:bCs/>
        </w:rPr>
        <w:t>no bgp default ipv4-unicast</w:t>
      </w:r>
    </w:p>
    <w:p w14:paraId="6ADB60B8" w14:textId="2BC0631B" w:rsidR="00AA7AAE" w:rsidRPr="00A41527" w:rsidRDefault="00AA7AAE" w:rsidP="00225813">
      <w:pPr>
        <w:pStyle w:val="BodyTextL50"/>
      </w:pPr>
      <w:r w:rsidRPr="00A41527">
        <w:t>The defa</w:t>
      </w:r>
      <w:r>
        <w:t>ult</w:t>
      </w:r>
      <w:r w:rsidRPr="00BB2FDC">
        <w:t xml:space="preserve"> behavior</w:t>
      </w:r>
      <w:r>
        <w:t xml:space="preserve"> in IOS is </w:t>
      </w:r>
      <w:r w:rsidRPr="00C0790F">
        <w:rPr>
          <w:b/>
          <w:bCs/>
        </w:rPr>
        <w:t>bgp default ipv4-unicast</w:t>
      </w:r>
      <w:r w:rsidRPr="00225813">
        <w:t>.</w:t>
      </w:r>
      <w:r>
        <w:t xml:space="preserve"> Routers R1 and R2 were configured using this default behavior. The </w:t>
      </w:r>
      <w:r w:rsidRPr="00C0790F">
        <w:rPr>
          <w:b/>
          <w:bCs/>
        </w:rPr>
        <w:t>bgp default ipv4-unicast</w:t>
      </w:r>
      <w:r>
        <w:t xml:space="preserve"> command </w:t>
      </w:r>
      <w:r w:rsidRPr="00C0790F">
        <w:t>enable</w:t>
      </w:r>
      <w:r>
        <w:t>s</w:t>
      </w:r>
      <w:r w:rsidRPr="00C0790F">
        <w:t xml:space="preserve"> the automatic exchange of IPv4 address family prefixes.</w:t>
      </w:r>
      <w:r w:rsidR="00DE04EB">
        <w:t xml:space="preserve"> </w:t>
      </w:r>
      <w:r>
        <w:t xml:space="preserve">When this command is disabled using </w:t>
      </w:r>
      <w:r w:rsidRPr="00526BBE">
        <w:rPr>
          <w:b/>
          <w:bCs/>
        </w:rPr>
        <w:t>no</w:t>
      </w:r>
      <w:r>
        <w:t xml:space="preserve"> </w:t>
      </w:r>
      <w:r w:rsidRPr="00C0790F">
        <w:rPr>
          <w:b/>
          <w:bCs/>
        </w:rPr>
        <w:t>bgp default ipv4-unicast</w:t>
      </w:r>
      <w:r>
        <w:t xml:space="preserve">, bgp neighbors must be activated within IPv4 address family (AF) configuration mode. BGP </w:t>
      </w:r>
      <w:r w:rsidRPr="005D622E">
        <w:rPr>
          <w:b/>
        </w:rPr>
        <w:t>network</w:t>
      </w:r>
      <w:r>
        <w:t xml:space="preserve"> commands must also be configured within IPv4 AF mode. </w:t>
      </w:r>
    </w:p>
    <w:p w14:paraId="7B0721BE" w14:textId="77777777" w:rsidR="00AA7AAE" w:rsidRDefault="00AA7AAE" w:rsidP="00AA7AAE">
      <w:pPr>
        <w:pStyle w:val="SubStepAlpha"/>
      </w:pPr>
      <w:r>
        <w:t>Based on the topology diagram, configure all the designated neighbors for R3.</w:t>
      </w:r>
    </w:p>
    <w:p w14:paraId="5BA65E66" w14:textId="77777777" w:rsidR="00AA7AAE" w:rsidRDefault="00AA7AAE" w:rsidP="00AA7AAE">
      <w:pPr>
        <w:pStyle w:val="CMD"/>
      </w:pPr>
      <w:r>
        <w:t xml:space="preserve">R3(config-router)# </w:t>
      </w:r>
      <w:r w:rsidRPr="007E3C17">
        <w:rPr>
          <w:b/>
          <w:bCs/>
        </w:rPr>
        <w:t>neighbor 10.2.3.2 remote-as 500</w:t>
      </w:r>
    </w:p>
    <w:p w14:paraId="188049F2" w14:textId="77777777" w:rsidR="00AA7AAE" w:rsidRDefault="00AA7AAE" w:rsidP="00AA7AAE">
      <w:pPr>
        <w:pStyle w:val="CMD"/>
      </w:pPr>
      <w:r>
        <w:t xml:space="preserve">R3(config-router)# </w:t>
      </w:r>
      <w:r w:rsidRPr="007E3C17">
        <w:rPr>
          <w:b/>
          <w:bCs/>
        </w:rPr>
        <w:t>neighbor 10.1.3.1 remote-as 1000</w:t>
      </w:r>
    </w:p>
    <w:p w14:paraId="0CA1890E" w14:textId="1232C15A" w:rsidR="00AA7AAE" w:rsidRDefault="00AA7AAE" w:rsidP="00AA7AAE">
      <w:pPr>
        <w:pStyle w:val="CMD"/>
        <w:rPr>
          <w:b/>
          <w:bCs/>
        </w:rPr>
      </w:pPr>
      <w:r>
        <w:t xml:space="preserve">R3(config-router)# </w:t>
      </w:r>
      <w:r w:rsidRPr="007E3C17">
        <w:rPr>
          <w:b/>
          <w:bCs/>
        </w:rPr>
        <w:t>neighbor 10.1.3.129 remote-as 1000</w:t>
      </w:r>
    </w:p>
    <w:p w14:paraId="17AE86ED" w14:textId="48D8F3EC" w:rsidR="003E68CC" w:rsidRPr="00356E88" w:rsidRDefault="003E68CC" w:rsidP="003E68CC">
      <w:pPr>
        <w:pStyle w:val="ConfigWindow"/>
      </w:pPr>
      <w:r>
        <w:t>Close configuration window</w:t>
      </w:r>
    </w:p>
    <w:p w14:paraId="61AFB8C5" w14:textId="77777777" w:rsidR="00AA7AAE" w:rsidRDefault="00AA7AAE" w:rsidP="00225813">
      <w:pPr>
        <w:pStyle w:val="Heading3"/>
        <w:spacing w:before="120"/>
      </w:pPr>
      <w:r>
        <w:t>Verifying BGP neighbor relationships.</w:t>
      </w:r>
    </w:p>
    <w:p w14:paraId="2D50481E" w14:textId="0B1B3667" w:rsidR="00AA7AAE" w:rsidRDefault="00AA7AAE" w:rsidP="00225813">
      <w:pPr>
        <w:pStyle w:val="SubStepAlpha"/>
        <w:spacing w:after="0"/>
      </w:pPr>
      <w:r>
        <w:t xml:space="preserve">Examine the routing tables on each router. Notice that R1 and R2 are receiving BGP prefixes from each other but not receiving BGP prefixes from R3. And R3 is not receiving any prefixes from R1 or R2. This is because R3 was configured using </w:t>
      </w:r>
      <w:r w:rsidRPr="00526BBE">
        <w:rPr>
          <w:b/>
          <w:bCs/>
        </w:rPr>
        <w:t>no</w:t>
      </w:r>
      <w:r>
        <w:t xml:space="preserve"> </w:t>
      </w:r>
      <w:r w:rsidRPr="00C0790F">
        <w:rPr>
          <w:b/>
          <w:bCs/>
        </w:rPr>
        <w:t>bgp default ipv4-unicast</w:t>
      </w:r>
      <w:r>
        <w:t xml:space="preserve"> and the interfaces must be activated within IPv4 address configuration mode.</w:t>
      </w:r>
    </w:p>
    <w:p w14:paraId="38E8B74C" w14:textId="77777777" w:rsidR="003E68CC" w:rsidRPr="00356E88" w:rsidRDefault="003E68CC" w:rsidP="00225813">
      <w:pPr>
        <w:pStyle w:val="ConfigWindow"/>
      </w:pPr>
      <w:r>
        <w:t>Open configuration window</w:t>
      </w:r>
    </w:p>
    <w:p w14:paraId="7BEB659C" w14:textId="587F0DD3" w:rsidR="00AA7AAE" w:rsidRDefault="00AA7AAE" w:rsidP="00AA7AAE">
      <w:pPr>
        <w:pStyle w:val="CMD"/>
      </w:pPr>
      <w:r>
        <w:t xml:space="preserve">R1# </w:t>
      </w:r>
      <w:r w:rsidRPr="00580437">
        <w:rPr>
          <w:b/>
          <w:bCs/>
        </w:rPr>
        <w:t>show ip route bgp</w:t>
      </w:r>
      <w:r w:rsidR="00BA116B">
        <w:rPr>
          <w:b/>
          <w:bCs/>
        </w:rPr>
        <w:t xml:space="preserve"> | begin Gateway</w:t>
      </w:r>
    </w:p>
    <w:p w14:paraId="4E396DD9" w14:textId="463921F1" w:rsidR="00AA7AAE" w:rsidRDefault="00A41527" w:rsidP="00225813">
      <w:pPr>
        <w:pStyle w:val="CMDOutput"/>
      </w:pPr>
      <w:r>
        <w:t>Gateway</w:t>
      </w:r>
      <w:r w:rsidR="00BA116B">
        <w:t xml:space="preserve"> of last resort is not set</w:t>
      </w:r>
    </w:p>
    <w:p w14:paraId="0C37FDE5" w14:textId="77777777" w:rsidR="00AA7AAE" w:rsidRDefault="00AA7AAE" w:rsidP="00225813">
      <w:pPr>
        <w:pStyle w:val="CMDOutput"/>
      </w:pPr>
    </w:p>
    <w:p w14:paraId="5B13E86C" w14:textId="77777777" w:rsidR="00AA7AAE" w:rsidRDefault="00AA7AAE" w:rsidP="00225813">
      <w:pPr>
        <w:pStyle w:val="CMDOutput"/>
      </w:pPr>
      <w:r>
        <w:t xml:space="preserve">      192.168.2.0/24 is variably </w:t>
      </w:r>
      <w:proofErr w:type="spellStart"/>
      <w:r>
        <w:t>subnetted</w:t>
      </w:r>
      <w:proofErr w:type="spellEnd"/>
      <w:r>
        <w:t>, 2 subnets, 2 masks</w:t>
      </w:r>
    </w:p>
    <w:p w14:paraId="25C853D9" w14:textId="77777777" w:rsidR="00AA7AAE" w:rsidRDefault="00AA7AAE" w:rsidP="00225813">
      <w:pPr>
        <w:pStyle w:val="CMDOutput"/>
      </w:pPr>
      <w:r>
        <w:t>B        192.168.2.0/27 [20/0] via 10.1.2.2, 00:28:40</w:t>
      </w:r>
    </w:p>
    <w:p w14:paraId="114572CB" w14:textId="77777777" w:rsidR="00AA7AAE" w:rsidRDefault="00AA7AAE" w:rsidP="00225813">
      <w:pPr>
        <w:pStyle w:val="CMDOutput"/>
      </w:pPr>
      <w:r>
        <w:t>B        192.168.2.64/26 [20/0] via 10.1.2.2, 00:28:40</w:t>
      </w:r>
    </w:p>
    <w:p w14:paraId="431E4079" w14:textId="77777777" w:rsidR="00AA7AAE" w:rsidRDefault="00AA7AAE" w:rsidP="00AA7AAE">
      <w:pPr>
        <w:pStyle w:val="CMD"/>
      </w:pPr>
    </w:p>
    <w:p w14:paraId="7FED5EEC" w14:textId="2BD57841" w:rsidR="00BA116B" w:rsidRDefault="00AA7AAE" w:rsidP="00BA116B">
      <w:pPr>
        <w:pStyle w:val="CMD"/>
      </w:pPr>
      <w:r>
        <w:t xml:space="preserve">R2# </w:t>
      </w:r>
      <w:r w:rsidRPr="0092019D">
        <w:rPr>
          <w:b/>
          <w:bCs/>
        </w:rPr>
        <w:t>show ip route bgp</w:t>
      </w:r>
      <w:r w:rsidR="00BA116B">
        <w:rPr>
          <w:b/>
          <w:bCs/>
        </w:rPr>
        <w:t xml:space="preserve"> | begin Gateway</w:t>
      </w:r>
    </w:p>
    <w:p w14:paraId="505F79F8" w14:textId="77777777" w:rsidR="00BA116B" w:rsidRDefault="00BA116B" w:rsidP="00BA116B">
      <w:pPr>
        <w:pStyle w:val="CMDOutput"/>
      </w:pPr>
      <w:r>
        <w:t>Gateway of last resort is not set</w:t>
      </w:r>
    </w:p>
    <w:p w14:paraId="322A8EFE" w14:textId="77777777" w:rsidR="00AA7AAE" w:rsidRDefault="00AA7AAE" w:rsidP="00225813">
      <w:pPr>
        <w:pStyle w:val="CMDOutput"/>
      </w:pPr>
    </w:p>
    <w:p w14:paraId="25BC69C9" w14:textId="77777777" w:rsidR="00AA7AAE" w:rsidRDefault="00AA7AAE" w:rsidP="00225813">
      <w:pPr>
        <w:pStyle w:val="CMDOutput"/>
      </w:pPr>
      <w:r>
        <w:t xml:space="preserve">      192.168.1.0/24 is variably </w:t>
      </w:r>
      <w:proofErr w:type="spellStart"/>
      <w:r>
        <w:t>subnetted</w:t>
      </w:r>
      <w:proofErr w:type="spellEnd"/>
      <w:r>
        <w:t>, 2 subnets, 2 masks</w:t>
      </w:r>
    </w:p>
    <w:p w14:paraId="483310BF" w14:textId="77777777" w:rsidR="00AA7AAE" w:rsidRDefault="00AA7AAE" w:rsidP="00225813">
      <w:pPr>
        <w:pStyle w:val="CMDOutput"/>
      </w:pPr>
      <w:r>
        <w:t>B        192.168.1.0/27 [20/0] via 10.1.2.1, 00:29:41</w:t>
      </w:r>
    </w:p>
    <w:p w14:paraId="6A164939" w14:textId="77777777" w:rsidR="00AA7AAE" w:rsidRDefault="00AA7AAE" w:rsidP="00225813">
      <w:pPr>
        <w:pStyle w:val="CMDOutput"/>
      </w:pPr>
      <w:r>
        <w:t>B        192.168.1.64/26 [20/0] via 10.1.2.1, 00:29:41</w:t>
      </w:r>
    </w:p>
    <w:p w14:paraId="59A9DD69" w14:textId="77777777" w:rsidR="00AA7AAE" w:rsidRDefault="00AA7AAE" w:rsidP="00AA7AAE">
      <w:pPr>
        <w:pStyle w:val="CMD"/>
      </w:pPr>
    </w:p>
    <w:p w14:paraId="547B1A27" w14:textId="77777777" w:rsidR="00BA116B" w:rsidRDefault="00AA7AAE" w:rsidP="00BA116B">
      <w:pPr>
        <w:pStyle w:val="CMD"/>
      </w:pPr>
      <w:r>
        <w:t xml:space="preserve">R3# </w:t>
      </w:r>
      <w:r w:rsidRPr="00623357">
        <w:rPr>
          <w:b/>
          <w:bCs/>
        </w:rPr>
        <w:t>show ip route bgp</w:t>
      </w:r>
      <w:r w:rsidR="00BA116B">
        <w:rPr>
          <w:b/>
          <w:bCs/>
        </w:rPr>
        <w:t xml:space="preserve"> | begin Gateway</w:t>
      </w:r>
    </w:p>
    <w:p w14:paraId="11A73C5D" w14:textId="77777777" w:rsidR="00BA116B" w:rsidRDefault="00BA116B" w:rsidP="00BA116B">
      <w:pPr>
        <w:pStyle w:val="CMDOutput"/>
      </w:pPr>
      <w:r>
        <w:t>Gateway of last resort is not set</w:t>
      </w:r>
    </w:p>
    <w:p w14:paraId="649FF9CE" w14:textId="377311B5" w:rsidR="00AA7AAE" w:rsidRDefault="00AA7AAE" w:rsidP="00AA7AAE">
      <w:pPr>
        <w:pStyle w:val="CMD"/>
      </w:pPr>
    </w:p>
    <w:p w14:paraId="363FFC88" w14:textId="77777777" w:rsidR="00AA7AAE" w:rsidRDefault="00AA7AAE" w:rsidP="00AA7AAE">
      <w:pPr>
        <w:pStyle w:val="SubStepAlpha"/>
      </w:pPr>
      <w:r>
        <w:t xml:space="preserve">This can be further verified by examining the BGP neighbor adjacencies on R2. Notice the BGP state between R2 and R1 is </w:t>
      </w:r>
      <w:r w:rsidRPr="00CD1A6A">
        <w:rPr>
          <w:b/>
          <w:bCs/>
        </w:rPr>
        <w:t>established</w:t>
      </w:r>
      <w:r>
        <w:t xml:space="preserve">, while the BGP state between R2 and R3 is </w:t>
      </w:r>
      <w:r w:rsidRPr="00CD1A6A">
        <w:rPr>
          <w:b/>
          <w:bCs/>
        </w:rPr>
        <w:t>idle</w:t>
      </w:r>
      <w:r>
        <w:t xml:space="preserve">. </w:t>
      </w:r>
    </w:p>
    <w:p w14:paraId="4FC7C7EB" w14:textId="77777777" w:rsidR="00AA7AAE" w:rsidRDefault="00AA7AAE" w:rsidP="00AA7AAE">
      <w:pPr>
        <w:pStyle w:val="CMD"/>
      </w:pPr>
      <w:r>
        <w:t xml:space="preserve">R2# </w:t>
      </w:r>
      <w:r w:rsidRPr="00FA5BE6">
        <w:rPr>
          <w:b/>
          <w:bCs/>
        </w:rPr>
        <w:t>show ip bgp neighbors</w:t>
      </w:r>
    </w:p>
    <w:p w14:paraId="3E4D6C65" w14:textId="77777777" w:rsidR="00AA7AAE" w:rsidRDefault="00AA7AAE" w:rsidP="00225813">
      <w:pPr>
        <w:pStyle w:val="CMDOutput"/>
      </w:pPr>
      <w:r w:rsidRPr="00FA5BE6">
        <w:rPr>
          <w:highlight w:val="yellow"/>
        </w:rPr>
        <w:t>BGP neighbor is 10.1.2.1,  remote AS 1000</w:t>
      </w:r>
      <w:r>
        <w:t>, external link</w:t>
      </w:r>
    </w:p>
    <w:p w14:paraId="3B44395B" w14:textId="77777777" w:rsidR="00AA7AAE" w:rsidRDefault="00AA7AAE" w:rsidP="00225813">
      <w:pPr>
        <w:pStyle w:val="CMDOutput"/>
      </w:pPr>
      <w:r>
        <w:t xml:space="preserve">  BGP version 4, </w:t>
      </w:r>
      <w:r w:rsidRPr="00273174">
        <w:rPr>
          <w:highlight w:val="yellow"/>
        </w:rPr>
        <w:t>remote router ID 1.1.1.1</w:t>
      </w:r>
    </w:p>
    <w:p w14:paraId="435929A8" w14:textId="77777777" w:rsidR="00AA7AAE" w:rsidRDefault="00AA7AAE" w:rsidP="00225813">
      <w:pPr>
        <w:pStyle w:val="CMDOutput"/>
      </w:pPr>
      <w:r>
        <w:t xml:space="preserve">  </w:t>
      </w:r>
      <w:r w:rsidRPr="00FA5BE6">
        <w:rPr>
          <w:highlight w:val="yellow"/>
        </w:rPr>
        <w:t>BGP state = Established</w:t>
      </w:r>
      <w:r>
        <w:t>, up for 00:35:34</w:t>
      </w:r>
    </w:p>
    <w:p w14:paraId="4E9FE474" w14:textId="5A4B8004" w:rsidR="00AA7AAE" w:rsidRDefault="00AA7AAE" w:rsidP="00225813">
      <w:pPr>
        <w:pStyle w:val="CMDOutput"/>
      </w:pPr>
      <w:r>
        <w:t xml:space="preserve">  Last read 00:00:28, last write 00:00:35, hold time is 180, keepalive interval</w:t>
      </w:r>
      <w:r w:rsidR="00BA116B">
        <w:t xml:space="preserve"> </w:t>
      </w:r>
      <w:r>
        <w:t>is 60 seconds</w:t>
      </w:r>
    </w:p>
    <w:p w14:paraId="670C087C" w14:textId="77777777" w:rsidR="00AA7AAE" w:rsidRDefault="00AA7AAE" w:rsidP="00225813">
      <w:pPr>
        <w:pStyle w:val="CMDOutput"/>
      </w:pPr>
      <w:r>
        <w:t xml:space="preserve">  Neighbor sessions:</w:t>
      </w:r>
    </w:p>
    <w:p w14:paraId="53AE6ECA" w14:textId="77777777" w:rsidR="00AA7AAE" w:rsidRDefault="00AA7AAE" w:rsidP="00225813">
      <w:pPr>
        <w:pStyle w:val="CMDOutput"/>
      </w:pPr>
      <w:r>
        <w:t xml:space="preserve">    1 active, is not multisession capable (disabled)</w:t>
      </w:r>
    </w:p>
    <w:p w14:paraId="65DD0AE1" w14:textId="7D7EFE28" w:rsidR="00AA7AAE" w:rsidRDefault="00AA7AAE" w:rsidP="00225813">
      <w:pPr>
        <w:pStyle w:val="CMDOutput"/>
      </w:pPr>
      <w:r>
        <w:t>&lt;output omitted&gt;</w:t>
      </w:r>
    </w:p>
    <w:p w14:paraId="6BF74F39" w14:textId="77777777" w:rsidR="00AA7AAE" w:rsidRDefault="00AA7AAE" w:rsidP="00AA7AAE">
      <w:pPr>
        <w:pStyle w:val="CMD"/>
      </w:pPr>
    </w:p>
    <w:p w14:paraId="09A736B8" w14:textId="77777777" w:rsidR="00AA7AAE" w:rsidRDefault="00AA7AAE" w:rsidP="00225813">
      <w:pPr>
        <w:pStyle w:val="CMDOutput"/>
      </w:pPr>
      <w:r w:rsidRPr="00E30C30">
        <w:rPr>
          <w:highlight w:val="yellow"/>
        </w:rPr>
        <w:t>BGP neighbor is 10.2.3.3,  remote AS 300</w:t>
      </w:r>
      <w:r>
        <w:t>, external link</w:t>
      </w:r>
    </w:p>
    <w:p w14:paraId="6EEAF1CE" w14:textId="77777777" w:rsidR="00AA7AAE" w:rsidRDefault="00AA7AAE" w:rsidP="00225813">
      <w:pPr>
        <w:pStyle w:val="CMDOutput"/>
      </w:pPr>
      <w:r>
        <w:t xml:space="preserve">  BGP version 4, </w:t>
      </w:r>
      <w:r w:rsidRPr="00273174">
        <w:rPr>
          <w:highlight w:val="yellow"/>
        </w:rPr>
        <w:t>remote router ID 0.0.0.0</w:t>
      </w:r>
    </w:p>
    <w:p w14:paraId="464B582F" w14:textId="77777777" w:rsidR="00AA7AAE" w:rsidRDefault="00AA7AAE" w:rsidP="00225813">
      <w:pPr>
        <w:pStyle w:val="CMDOutput"/>
      </w:pPr>
      <w:r>
        <w:t xml:space="preserve">  </w:t>
      </w:r>
      <w:r w:rsidRPr="00E30C30">
        <w:rPr>
          <w:highlight w:val="yellow"/>
        </w:rPr>
        <w:t>BGP state = Idle</w:t>
      </w:r>
      <w:r>
        <w:t>, down for never</w:t>
      </w:r>
    </w:p>
    <w:p w14:paraId="5382CFBA" w14:textId="77777777" w:rsidR="00AA7AAE" w:rsidRDefault="00AA7AAE" w:rsidP="00225813">
      <w:pPr>
        <w:pStyle w:val="CMDOutput"/>
      </w:pPr>
      <w:r>
        <w:t xml:space="preserve">  Neighbor sessions:</w:t>
      </w:r>
    </w:p>
    <w:p w14:paraId="5C67E571" w14:textId="77777777" w:rsidR="00AA7AAE" w:rsidRDefault="00AA7AAE" w:rsidP="00225813">
      <w:pPr>
        <w:pStyle w:val="CMDOutput"/>
      </w:pPr>
      <w:r>
        <w:t xml:space="preserve">    0 active, is not multisession capable (disabled)</w:t>
      </w:r>
    </w:p>
    <w:p w14:paraId="18D9F5D9" w14:textId="0BE93D05" w:rsidR="00AA7AAE" w:rsidRDefault="00AA7AAE" w:rsidP="00225813">
      <w:pPr>
        <w:pStyle w:val="CMDOutput"/>
      </w:pPr>
      <w:r>
        <w:t>&lt;output omitted&gt;</w:t>
      </w:r>
    </w:p>
    <w:p w14:paraId="127C522F" w14:textId="7DA9B5BE" w:rsidR="00AA7AAE" w:rsidRDefault="00AA7AAE" w:rsidP="00AA7AAE">
      <w:pPr>
        <w:pStyle w:val="SubStepAlpha"/>
      </w:pPr>
      <w:r>
        <w:t xml:space="preserve">The interfaces on R3 need to be activated in IPv4 AF configuration mode. The </w:t>
      </w:r>
      <w:r w:rsidRPr="008F4871">
        <w:rPr>
          <w:b/>
          <w:bCs/>
        </w:rPr>
        <w:t>neighbor activate</w:t>
      </w:r>
      <w:r>
        <w:t xml:space="preserve"> command in IPv4 AF configuration mode is required to enable the exchange of BGP information between neighbors. This will enable R3 to form an established neighbor adjacency with both R1 and R2. Additionally, because </w:t>
      </w:r>
      <w:r w:rsidRPr="005D622E">
        <w:rPr>
          <w:b/>
        </w:rPr>
        <w:t>bgp default ipv4-unicast</w:t>
      </w:r>
      <w:r>
        <w:t xml:space="preserve"> is disabled, </w:t>
      </w:r>
      <w:r w:rsidRPr="005D622E">
        <w:rPr>
          <w:b/>
        </w:rPr>
        <w:t>network</w:t>
      </w:r>
      <w:r>
        <w:t xml:space="preserve"> commands must be configured in IPv4 AF configuration mode.</w:t>
      </w:r>
    </w:p>
    <w:p w14:paraId="46697FC9" w14:textId="77777777" w:rsidR="00AA7AAE" w:rsidRPr="00FD3163" w:rsidRDefault="00AA7AAE" w:rsidP="00AA7AAE">
      <w:pPr>
        <w:pStyle w:val="CMD"/>
        <w:rPr>
          <w:b/>
          <w:bCs/>
        </w:rPr>
      </w:pPr>
      <w:r>
        <w:t xml:space="preserve">R3(config-router)# </w:t>
      </w:r>
      <w:r w:rsidRPr="00FD3163">
        <w:rPr>
          <w:b/>
          <w:bCs/>
        </w:rPr>
        <w:t>address-family ipv4</w:t>
      </w:r>
    </w:p>
    <w:p w14:paraId="58580A06" w14:textId="77777777" w:rsidR="00AA7AAE" w:rsidRDefault="00AA7AAE" w:rsidP="00AA7AAE">
      <w:pPr>
        <w:pStyle w:val="CMD"/>
      </w:pPr>
      <w:r>
        <w:t xml:space="preserve">R3(config-router-af)# </w:t>
      </w:r>
      <w:r w:rsidRPr="00FD3163">
        <w:rPr>
          <w:b/>
          <w:bCs/>
        </w:rPr>
        <w:t>neighbor 10.1.3.1 activate</w:t>
      </w:r>
    </w:p>
    <w:p w14:paraId="44857760" w14:textId="77777777" w:rsidR="00AA7AAE" w:rsidRDefault="00AA7AAE" w:rsidP="00AA7AAE">
      <w:pPr>
        <w:pStyle w:val="CMD"/>
      </w:pPr>
      <w:r>
        <w:t xml:space="preserve">R3(config-router-af)# </w:t>
      </w:r>
      <w:r w:rsidRPr="00FD3163">
        <w:rPr>
          <w:b/>
          <w:bCs/>
        </w:rPr>
        <w:t>neighbor 10.1.3.129 activate</w:t>
      </w:r>
    </w:p>
    <w:p w14:paraId="4F4166A1" w14:textId="77777777" w:rsidR="00AA7AAE" w:rsidRDefault="00AA7AAE" w:rsidP="00AA7AAE">
      <w:pPr>
        <w:pStyle w:val="CMD"/>
        <w:rPr>
          <w:b/>
          <w:bCs/>
        </w:rPr>
      </w:pPr>
      <w:r>
        <w:t xml:space="preserve">R3(config-router-af)# </w:t>
      </w:r>
      <w:r w:rsidRPr="00FD3163">
        <w:rPr>
          <w:b/>
          <w:bCs/>
        </w:rPr>
        <w:t>neighbor 10.2.3.2 activate</w:t>
      </w:r>
    </w:p>
    <w:p w14:paraId="1B0B16A4" w14:textId="77777777" w:rsidR="00AA7AAE" w:rsidRDefault="00AA7AAE" w:rsidP="00AA7AAE">
      <w:pPr>
        <w:pStyle w:val="CMD"/>
        <w:rPr>
          <w:b/>
          <w:bCs/>
        </w:rPr>
      </w:pPr>
      <w:r>
        <w:t xml:space="preserve">R3(config-router-af)# </w:t>
      </w:r>
      <w:r>
        <w:rPr>
          <w:b/>
          <w:bCs/>
        </w:rPr>
        <w:t>network</w:t>
      </w:r>
      <w:r w:rsidRPr="00FD3163">
        <w:rPr>
          <w:b/>
          <w:bCs/>
        </w:rPr>
        <w:t xml:space="preserve"> </w:t>
      </w:r>
      <w:r>
        <w:rPr>
          <w:b/>
          <w:bCs/>
        </w:rPr>
        <w:t>192.168.3.0</w:t>
      </w:r>
      <w:r w:rsidRPr="00FD3163">
        <w:rPr>
          <w:b/>
          <w:bCs/>
        </w:rPr>
        <w:t xml:space="preserve"> </w:t>
      </w:r>
      <w:r>
        <w:rPr>
          <w:b/>
          <w:bCs/>
        </w:rPr>
        <w:t>mask 255.255.255.224</w:t>
      </w:r>
    </w:p>
    <w:p w14:paraId="1370577D" w14:textId="77777777" w:rsidR="00AA7AAE" w:rsidRDefault="00AA7AAE" w:rsidP="00AA7AAE">
      <w:pPr>
        <w:pStyle w:val="CMD"/>
        <w:rPr>
          <w:b/>
          <w:bCs/>
        </w:rPr>
      </w:pPr>
      <w:r>
        <w:t xml:space="preserve">R3(config-router-af)# </w:t>
      </w:r>
      <w:r>
        <w:rPr>
          <w:b/>
          <w:bCs/>
        </w:rPr>
        <w:t>network</w:t>
      </w:r>
      <w:r w:rsidRPr="00FD3163">
        <w:rPr>
          <w:b/>
          <w:bCs/>
        </w:rPr>
        <w:t xml:space="preserve"> </w:t>
      </w:r>
      <w:r>
        <w:rPr>
          <w:b/>
          <w:bCs/>
        </w:rPr>
        <w:t>192.168.3.64</w:t>
      </w:r>
      <w:r w:rsidRPr="00FD3163">
        <w:rPr>
          <w:b/>
          <w:bCs/>
        </w:rPr>
        <w:t xml:space="preserve"> </w:t>
      </w:r>
      <w:r>
        <w:rPr>
          <w:b/>
          <w:bCs/>
        </w:rPr>
        <w:t>mask 255.255.255.192</w:t>
      </w:r>
    </w:p>
    <w:p w14:paraId="2B3096C1" w14:textId="72AE2E62" w:rsidR="00AA7AAE" w:rsidRDefault="00AA7AAE" w:rsidP="00AA7AAE">
      <w:pPr>
        <w:pStyle w:val="SubStepAlpha"/>
      </w:pPr>
      <w:r>
        <w:t>Verify that all BGP speakers are receiving prefixes from their neighbors. The prefixes from R3 are highlighted in the routing tables of R1 and R2.</w:t>
      </w:r>
    </w:p>
    <w:p w14:paraId="021445E8" w14:textId="77777777" w:rsidR="00AA7AAE" w:rsidRDefault="00AA7AAE" w:rsidP="00AA7AAE">
      <w:pPr>
        <w:pStyle w:val="SubStepAlpha"/>
        <w:numPr>
          <w:ilvl w:val="0"/>
          <w:numId w:val="0"/>
        </w:numPr>
        <w:ind w:left="720"/>
      </w:pPr>
      <w:r w:rsidRPr="00D50FAC">
        <w:rPr>
          <w:b/>
          <w:bCs/>
        </w:rPr>
        <w:t>Note</w:t>
      </w:r>
      <w:r w:rsidRPr="00D50FAC">
        <w:t>: The prefixes</w:t>
      </w:r>
      <w:r>
        <w:t xml:space="preserve"> </w:t>
      </w:r>
      <w:r w:rsidRPr="00D50FAC">
        <w:t>in the lab are for example purposes only. Most service providers do not accept prefixes larger than /24 for IPv4 (/25 through /32).</w:t>
      </w:r>
    </w:p>
    <w:p w14:paraId="181BCC9D" w14:textId="7CD19C38" w:rsidR="00AA7AAE" w:rsidRDefault="00AA7AAE" w:rsidP="00AA7AAE">
      <w:pPr>
        <w:pStyle w:val="CMD"/>
      </w:pPr>
      <w:r>
        <w:t xml:space="preserve">R1# </w:t>
      </w:r>
      <w:r w:rsidRPr="00580437">
        <w:rPr>
          <w:b/>
          <w:bCs/>
        </w:rPr>
        <w:t>show ip route bgp</w:t>
      </w:r>
      <w:r w:rsidR="00BA116B">
        <w:rPr>
          <w:b/>
          <w:bCs/>
        </w:rPr>
        <w:t xml:space="preserve"> | begin Gateway</w:t>
      </w:r>
    </w:p>
    <w:p w14:paraId="027F4CCC" w14:textId="4C0F7875" w:rsidR="00AA7AAE" w:rsidRDefault="00BA116B" w:rsidP="00225813">
      <w:pPr>
        <w:pStyle w:val="CMDOutput"/>
      </w:pPr>
      <w:r>
        <w:t>Gateway of last resort is not set</w:t>
      </w:r>
    </w:p>
    <w:p w14:paraId="68B1D5E5" w14:textId="77777777" w:rsidR="00AA7AAE" w:rsidRDefault="00AA7AAE" w:rsidP="00AA7AAE">
      <w:pPr>
        <w:pStyle w:val="CMD"/>
      </w:pPr>
    </w:p>
    <w:p w14:paraId="09679D58" w14:textId="77777777" w:rsidR="00AA7AAE" w:rsidRDefault="00AA7AAE" w:rsidP="00AA7AAE">
      <w:pPr>
        <w:pStyle w:val="CMD"/>
      </w:pPr>
      <w:r>
        <w:lastRenderedPageBreak/>
        <w:t xml:space="preserve">      192.168.2.0/24 is variably </w:t>
      </w:r>
      <w:proofErr w:type="spellStart"/>
      <w:r>
        <w:t>subnetted</w:t>
      </w:r>
      <w:proofErr w:type="spellEnd"/>
      <w:r>
        <w:t>, 2 subnets, 2 masks</w:t>
      </w:r>
    </w:p>
    <w:p w14:paraId="670BF9B4" w14:textId="77777777" w:rsidR="00AA7AAE" w:rsidRDefault="00AA7AAE" w:rsidP="00AA7AAE">
      <w:pPr>
        <w:pStyle w:val="CMD"/>
      </w:pPr>
      <w:r>
        <w:t>B        192.168.2.0/27 [20/0] via 10.1.2.2, 00:51:09</w:t>
      </w:r>
    </w:p>
    <w:p w14:paraId="51776C32" w14:textId="77777777" w:rsidR="00AA7AAE" w:rsidRDefault="00AA7AAE" w:rsidP="00AA7AAE">
      <w:pPr>
        <w:pStyle w:val="CMD"/>
      </w:pPr>
      <w:r>
        <w:t>B        192.168.2.64/26 [20/0] via 10.1.2.2, 00:51:09</w:t>
      </w:r>
    </w:p>
    <w:p w14:paraId="6D7E9307" w14:textId="77777777" w:rsidR="00AA7AAE" w:rsidRDefault="00AA7AAE" w:rsidP="00AA7AAE">
      <w:pPr>
        <w:pStyle w:val="CMD"/>
      </w:pPr>
      <w:r>
        <w:t xml:space="preserve">      192.168.3.0/24 is variably </w:t>
      </w:r>
      <w:proofErr w:type="spellStart"/>
      <w:r>
        <w:t>subnetted</w:t>
      </w:r>
      <w:proofErr w:type="spellEnd"/>
      <w:r>
        <w:t>, 2 subnets, 2 masks</w:t>
      </w:r>
    </w:p>
    <w:p w14:paraId="2BDB5DB8" w14:textId="77777777" w:rsidR="00AA7AAE" w:rsidRDefault="00AA7AAE" w:rsidP="00AA7AAE">
      <w:pPr>
        <w:pStyle w:val="CMD"/>
      </w:pPr>
      <w:r w:rsidRPr="004C5917">
        <w:rPr>
          <w:highlight w:val="yellow"/>
        </w:rPr>
        <w:t>B        192.168.3.0/27</w:t>
      </w:r>
      <w:r>
        <w:t xml:space="preserve"> [20/0] via 10.1.3.3, 00:01:43</w:t>
      </w:r>
    </w:p>
    <w:p w14:paraId="19A71E28" w14:textId="77777777" w:rsidR="00AA7AAE" w:rsidRDefault="00AA7AAE" w:rsidP="00AA7AAE">
      <w:pPr>
        <w:pStyle w:val="CMD"/>
      </w:pPr>
      <w:r w:rsidRPr="004C5917">
        <w:rPr>
          <w:highlight w:val="yellow"/>
        </w:rPr>
        <w:t>B        192.168.3.64/26</w:t>
      </w:r>
      <w:r>
        <w:t xml:space="preserve"> [20/0] via 10.1.3.3, 00:01:43</w:t>
      </w:r>
    </w:p>
    <w:p w14:paraId="22F3049C" w14:textId="77777777" w:rsidR="00AA7AAE" w:rsidRDefault="00AA7AAE" w:rsidP="00AA7AAE">
      <w:pPr>
        <w:pStyle w:val="CMD"/>
      </w:pPr>
    </w:p>
    <w:p w14:paraId="6AD2663B" w14:textId="77777777" w:rsidR="00BA116B" w:rsidRDefault="00AA7AAE" w:rsidP="00BA116B">
      <w:pPr>
        <w:pStyle w:val="CMD"/>
      </w:pPr>
      <w:r>
        <w:t xml:space="preserve">R2# </w:t>
      </w:r>
      <w:r w:rsidRPr="0092019D">
        <w:rPr>
          <w:b/>
          <w:bCs/>
        </w:rPr>
        <w:t>show ip route bgp</w:t>
      </w:r>
      <w:r w:rsidR="00BA116B">
        <w:rPr>
          <w:b/>
          <w:bCs/>
        </w:rPr>
        <w:t xml:space="preserve"> | begin Gateway</w:t>
      </w:r>
    </w:p>
    <w:p w14:paraId="24A8DC0C" w14:textId="77777777" w:rsidR="00BA116B" w:rsidRDefault="00BA116B" w:rsidP="00BA116B">
      <w:pPr>
        <w:pStyle w:val="CMDOutput"/>
      </w:pPr>
      <w:r>
        <w:t>Gateway of last resort is not set</w:t>
      </w:r>
    </w:p>
    <w:p w14:paraId="693CC5D5" w14:textId="77777777" w:rsidR="00AA7AAE" w:rsidRDefault="00AA7AAE" w:rsidP="00AA7AAE">
      <w:pPr>
        <w:pStyle w:val="CMD"/>
      </w:pPr>
    </w:p>
    <w:p w14:paraId="5B7E7BE8" w14:textId="77777777" w:rsidR="00AA7AAE" w:rsidRDefault="00AA7AAE" w:rsidP="00AA7AAE">
      <w:pPr>
        <w:pStyle w:val="CMD"/>
      </w:pPr>
      <w:r>
        <w:t xml:space="preserve">      192.168.1.0/24 is variably </w:t>
      </w:r>
      <w:proofErr w:type="spellStart"/>
      <w:r>
        <w:t>subnetted</w:t>
      </w:r>
      <w:proofErr w:type="spellEnd"/>
      <w:r>
        <w:t>, 2 subnets, 2 masks</w:t>
      </w:r>
    </w:p>
    <w:p w14:paraId="1E6452F8" w14:textId="77777777" w:rsidR="00AA7AAE" w:rsidRDefault="00AA7AAE" w:rsidP="00AA7AAE">
      <w:pPr>
        <w:pStyle w:val="CMD"/>
      </w:pPr>
      <w:r>
        <w:t>B        192.168.1.0/27 [20/0] via 10.1.2.1, 00:51:17</w:t>
      </w:r>
    </w:p>
    <w:p w14:paraId="09CFA5DA" w14:textId="77777777" w:rsidR="00AA7AAE" w:rsidRDefault="00AA7AAE" w:rsidP="00AA7AAE">
      <w:pPr>
        <w:pStyle w:val="CMD"/>
      </w:pPr>
      <w:r>
        <w:t>B        192.168.1.64/26 [20/0] via 10.1.2.1, 00:51:17</w:t>
      </w:r>
    </w:p>
    <w:p w14:paraId="7E1A40AF" w14:textId="77777777" w:rsidR="00AA7AAE" w:rsidRDefault="00AA7AAE" w:rsidP="00AA7AAE">
      <w:pPr>
        <w:pStyle w:val="CMD"/>
      </w:pPr>
      <w:r>
        <w:t xml:space="preserve">      192.168.3.0/24 is variably </w:t>
      </w:r>
      <w:proofErr w:type="spellStart"/>
      <w:r>
        <w:t>subnetted</w:t>
      </w:r>
      <w:proofErr w:type="spellEnd"/>
      <w:r>
        <w:t>, 2 subnets, 2 masks</w:t>
      </w:r>
    </w:p>
    <w:p w14:paraId="50306505" w14:textId="77777777" w:rsidR="00AA7AAE" w:rsidRDefault="00AA7AAE" w:rsidP="00AA7AAE">
      <w:pPr>
        <w:pStyle w:val="CMD"/>
      </w:pPr>
      <w:r w:rsidRPr="004C5917">
        <w:rPr>
          <w:highlight w:val="yellow"/>
        </w:rPr>
        <w:t>B        192.168.3.0/27</w:t>
      </w:r>
      <w:r>
        <w:t xml:space="preserve"> [20/0] via 10.2.3.3, 00:01:51</w:t>
      </w:r>
    </w:p>
    <w:p w14:paraId="6BA05CF0" w14:textId="77777777" w:rsidR="00AA7AAE" w:rsidRDefault="00AA7AAE" w:rsidP="00AA7AAE">
      <w:pPr>
        <w:pStyle w:val="CMD"/>
      </w:pPr>
      <w:r w:rsidRPr="004C5917">
        <w:rPr>
          <w:highlight w:val="yellow"/>
        </w:rPr>
        <w:t>B        192.168.3.64/26</w:t>
      </w:r>
      <w:r>
        <w:t xml:space="preserve"> [20/0] via 10.2.3.3, 00:01:51</w:t>
      </w:r>
    </w:p>
    <w:p w14:paraId="44422040" w14:textId="77777777" w:rsidR="00AA7AAE" w:rsidRDefault="00AA7AAE" w:rsidP="00AA7AAE">
      <w:pPr>
        <w:pStyle w:val="CMD"/>
      </w:pPr>
    </w:p>
    <w:p w14:paraId="505BB91A" w14:textId="77777777" w:rsidR="00BA116B" w:rsidRDefault="00AA7AAE" w:rsidP="00BA116B">
      <w:pPr>
        <w:pStyle w:val="CMD"/>
      </w:pPr>
      <w:r>
        <w:t xml:space="preserve">R3# </w:t>
      </w:r>
      <w:r w:rsidRPr="00623357">
        <w:rPr>
          <w:b/>
          <w:bCs/>
        </w:rPr>
        <w:t>show ip route bgp</w:t>
      </w:r>
      <w:r w:rsidR="00BA116B">
        <w:rPr>
          <w:b/>
          <w:bCs/>
        </w:rPr>
        <w:t xml:space="preserve"> | begin Gateway</w:t>
      </w:r>
    </w:p>
    <w:p w14:paraId="69D9072A" w14:textId="77777777" w:rsidR="00BA116B" w:rsidRDefault="00BA116B" w:rsidP="00BA116B">
      <w:pPr>
        <w:pStyle w:val="CMDOutput"/>
      </w:pPr>
      <w:r>
        <w:t>Gateway of last resort is not set</w:t>
      </w:r>
    </w:p>
    <w:p w14:paraId="2FE4A383" w14:textId="77777777" w:rsidR="00AA7AAE" w:rsidRDefault="00AA7AAE" w:rsidP="00AA7AAE">
      <w:pPr>
        <w:pStyle w:val="CMD"/>
      </w:pPr>
    </w:p>
    <w:p w14:paraId="7161AA7C" w14:textId="77777777" w:rsidR="00AA7AAE" w:rsidRDefault="00AA7AAE" w:rsidP="00AA7AAE">
      <w:pPr>
        <w:pStyle w:val="CMD"/>
      </w:pPr>
      <w:r>
        <w:t xml:space="preserve">      192.168.1.0/24 is variably </w:t>
      </w:r>
      <w:proofErr w:type="spellStart"/>
      <w:r>
        <w:t>subnetted</w:t>
      </w:r>
      <w:proofErr w:type="spellEnd"/>
      <w:r>
        <w:t>, 2 subnets, 2 masks</w:t>
      </w:r>
    </w:p>
    <w:p w14:paraId="4AD64557" w14:textId="77777777" w:rsidR="00AA7AAE" w:rsidRDefault="00AA7AAE" w:rsidP="00AA7AAE">
      <w:pPr>
        <w:pStyle w:val="CMD"/>
      </w:pPr>
      <w:r>
        <w:t>B        192.168.1.0/27 [20/0] via 10.1.3.1, 00:02:11</w:t>
      </w:r>
    </w:p>
    <w:p w14:paraId="192F02D5" w14:textId="77777777" w:rsidR="00AA7AAE" w:rsidRDefault="00AA7AAE" w:rsidP="00AA7AAE">
      <w:pPr>
        <w:pStyle w:val="CMD"/>
      </w:pPr>
      <w:r>
        <w:t>B        192.168.1.64/26 [20/0] via 10.1.3.1, 00:02:11</w:t>
      </w:r>
    </w:p>
    <w:p w14:paraId="3B8C7242" w14:textId="77777777" w:rsidR="00AA7AAE" w:rsidRDefault="00AA7AAE" w:rsidP="00AA7AAE">
      <w:pPr>
        <w:pStyle w:val="CMD"/>
      </w:pPr>
      <w:r>
        <w:t xml:space="preserve">      192.168.2.0/24 is variably </w:t>
      </w:r>
      <w:proofErr w:type="spellStart"/>
      <w:r>
        <w:t>subnetted</w:t>
      </w:r>
      <w:proofErr w:type="spellEnd"/>
      <w:r>
        <w:t>, 2 subnets, 2 masks</w:t>
      </w:r>
    </w:p>
    <w:p w14:paraId="16080F64" w14:textId="77777777" w:rsidR="00AA7AAE" w:rsidRDefault="00AA7AAE" w:rsidP="00AA7AAE">
      <w:pPr>
        <w:pStyle w:val="CMD"/>
      </w:pPr>
      <w:r>
        <w:t>B        192.168.2.0/27 [20/0] via 10.2.3.2, 00:02:11</w:t>
      </w:r>
    </w:p>
    <w:p w14:paraId="4E4338C2" w14:textId="77777777" w:rsidR="00AA7AAE" w:rsidRDefault="00AA7AAE" w:rsidP="00AA7AAE">
      <w:pPr>
        <w:pStyle w:val="CMD"/>
      </w:pPr>
      <w:r>
        <w:t>B        192.168.2.64/26 [20/0] via 10.2.3.2, 00:02:11</w:t>
      </w:r>
    </w:p>
    <w:p w14:paraId="2EFB19FF" w14:textId="77777777" w:rsidR="00AA7AAE" w:rsidRDefault="00AA7AAE" w:rsidP="00AA7AAE">
      <w:pPr>
        <w:pStyle w:val="SubStepAlpha"/>
      </w:pPr>
      <w:r>
        <w:t xml:space="preserve">Verify that the BGP state between R2 and R3 has now been </w:t>
      </w:r>
      <w:r w:rsidRPr="00F72CFD">
        <w:rPr>
          <w:b/>
          <w:bCs/>
        </w:rPr>
        <w:t>established</w:t>
      </w:r>
      <w:r>
        <w:t xml:space="preserve">. </w:t>
      </w:r>
    </w:p>
    <w:p w14:paraId="7221094D" w14:textId="77777777" w:rsidR="00AA7AAE" w:rsidRPr="00F72CFD" w:rsidRDefault="00AA7AAE" w:rsidP="00AA7AAE">
      <w:pPr>
        <w:pStyle w:val="CMD"/>
        <w:rPr>
          <w:b/>
          <w:bCs/>
        </w:rPr>
      </w:pPr>
      <w:r>
        <w:t xml:space="preserve">R2# </w:t>
      </w:r>
      <w:r w:rsidRPr="00F72CFD">
        <w:rPr>
          <w:b/>
          <w:bCs/>
        </w:rPr>
        <w:t>show ip bgp neighbors | begin BGP neighbor is 10.2.3.3</w:t>
      </w:r>
    </w:p>
    <w:p w14:paraId="786EBB9E" w14:textId="77777777" w:rsidR="00AA7AAE" w:rsidRDefault="00AA7AAE" w:rsidP="00AA7AAE">
      <w:pPr>
        <w:pStyle w:val="CMD"/>
      </w:pPr>
      <w:r w:rsidRPr="00F72CFD">
        <w:rPr>
          <w:highlight w:val="yellow"/>
        </w:rPr>
        <w:t>BGP neighbor is 10.2.3.3</w:t>
      </w:r>
      <w:r>
        <w:t>,  remote AS 300, external link</w:t>
      </w:r>
    </w:p>
    <w:p w14:paraId="4B2084EC" w14:textId="77777777" w:rsidR="00AA7AAE" w:rsidRDefault="00AA7AAE" w:rsidP="00AA7AAE">
      <w:pPr>
        <w:pStyle w:val="CMD"/>
      </w:pPr>
      <w:r>
        <w:t xml:space="preserve">  BGP version 4, </w:t>
      </w:r>
      <w:r w:rsidRPr="00515D30">
        <w:rPr>
          <w:highlight w:val="yellow"/>
        </w:rPr>
        <w:t>remote router ID 3.3.3.3</w:t>
      </w:r>
    </w:p>
    <w:p w14:paraId="39983A8F" w14:textId="77777777" w:rsidR="00AA7AAE" w:rsidRDefault="00AA7AAE" w:rsidP="00AA7AAE">
      <w:pPr>
        <w:pStyle w:val="CMD"/>
      </w:pPr>
      <w:r>
        <w:t xml:space="preserve">  </w:t>
      </w:r>
      <w:r w:rsidRPr="00F72CFD">
        <w:rPr>
          <w:highlight w:val="yellow"/>
        </w:rPr>
        <w:t>BGP state = Established</w:t>
      </w:r>
      <w:r>
        <w:t>, up for 00:12:16</w:t>
      </w:r>
    </w:p>
    <w:p w14:paraId="200B5E36" w14:textId="06D85A4D" w:rsidR="00AA7AAE" w:rsidRDefault="00AA7AAE" w:rsidP="00AA7AAE">
      <w:pPr>
        <w:pStyle w:val="CMD"/>
      </w:pPr>
      <w:r>
        <w:t xml:space="preserve">  Last read 00:00:37, last write 00:00:52, hold time is 180, keepalive interval</w:t>
      </w:r>
      <w:r w:rsidR="00BA116B">
        <w:t xml:space="preserve"> </w:t>
      </w:r>
      <w:r>
        <w:t>is 60 seconds</w:t>
      </w:r>
    </w:p>
    <w:p w14:paraId="6F2A046C" w14:textId="77777777" w:rsidR="00AA7AAE" w:rsidRDefault="00AA7AAE" w:rsidP="00AA7AAE">
      <w:pPr>
        <w:pStyle w:val="CMD"/>
      </w:pPr>
      <w:r>
        <w:t xml:space="preserve">  Neighbor sessions:</w:t>
      </w:r>
    </w:p>
    <w:p w14:paraId="39F89606" w14:textId="77777777" w:rsidR="00AA7AAE" w:rsidRDefault="00AA7AAE" w:rsidP="00AA7AAE">
      <w:pPr>
        <w:pStyle w:val="CMD"/>
      </w:pPr>
      <w:r>
        <w:t xml:space="preserve">    1 active, is not multisession capable (disabled)</w:t>
      </w:r>
    </w:p>
    <w:p w14:paraId="10A04883" w14:textId="4EF526E2" w:rsidR="00AA7AAE" w:rsidRDefault="00AA7AAE" w:rsidP="00AA7AAE">
      <w:pPr>
        <w:pStyle w:val="CMD"/>
      </w:pPr>
      <w:r>
        <w:t>&lt;output omitted&gt;</w:t>
      </w:r>
    </w:p>
    <w:p w14:paraId="3E2A33C0" w14:textId="4CDF9178" w:rsidR="003E68CC" w:rsidRPr="00356E88" w:rsidRDefault="003E68CC" w:rsidP="003E68CC">
      <w:pPr>
        <w:pStyle w:val="ConfigWindow"/>
      </w:pPr>
      <w:r>
        <w:t>Close configuration window</w:t>
      </w:r>
    </w:p>
    <w:p w14:paraId="5EABD87E" w14:textId="77777777" w:rsidR="00AA7AAE" w:rsidRDefault="00AA7AAE" w:rsidP="00225813">
      <w:pPr>
        <w:pStyle w:val="Heading3"/>
        <w:spacing w:before="120"/>
      </w:pPr>
      <w:r>
        <w:t>Examining the running-configs.</w:t>
      </w:r>
    </w:p>
    <w:p w14:paraId="019D362A" w14:textId="59CB4998" w:rsidR="00AA7AAE" w:rsidRDefault="00AA7AAE" w:rsidP="00225813">
      <w:pPr>
        <w:pStyle w:val="BodyTextL25"/>
      </w:pPr>
      <w:r>
        <w:t xml:space="preserve">Examine the running-configs on all three routers. Because router R3 was configured using </w:t>
      </w:r>
      <w:r w:rsidRPr="00CC595D">
        <w:rPr>
          <w:b/>
          <w:bCs/>
        </w:rPr>
        <w:t>no bgp default ipv4-unicast</w:t>
      </w:r>
      <w:r>
        <w:t xml:space="preserve"> command, notice that the network commands were automatically entered under the IPv4 AF. This is the same configuration mode where the neighbors were activated to exchange BGP information.</w:t>
      </w:r>
    </w:p>
    <w:p w14:paraId="5D9AE315" w14:textId="10DB66A8" w:rsidR="009420B5" w:rsidRDefault="009420B5" w:rsidP="00225813">
      <w:pPr>
        <w:pStyle w:val="ConfigWindow"/>
      </w:pPr>
      <w:r>
        <w:t>Open configuration window</w:t>
      </w:r>
    </w:p>
    <w:p w14:paraId="07339B50" w14:textId="77777777" w:rsidR="00AA7AAE" w:rsidRDefault="00AA7AAE" w:rsidP="00AA7AAE">
      <w:pPr>
        <w:pStyle w:val="CMD"/>
      </w:pPr>
      <w:r>
        <w:t xml:space="preserve">R1# </w:t>
      </w:r>
      <w:r w:rsidRPr="0039460B">
        <w:rPr>
          <w:b/>
          <w:bCs/>
        </w:rPr>
        <w:t>show running-config | section bgp</w:t>
      </w:r>
    </w:p>
    <w:p w14:paraId="61DA0C6D" w14:textId="77777777" w:rsidR="00AA7AAE" w:rsidRDefault="00AA7AAE" w:rsidP="00AA7AAE">
      <w:pPr>
        <w:pStyle w:val="CMD"/>
      </w:pPr>
      <w:r>
        <w:t>router bgp 1000</w:t>
      </w:r>
    </w:p>
    <w:p w14:paraId="051B9811" w14:textId="77777777" w:rsidR="00AA7AAE" w:rsidRDefault="00AA7AAE" w:rsidP="00AA7AAE">
      <w:pPr>
        <w:pStyle w:val="CMD"/>
      </w:pPr>
      <w:r>
        <w:t xml:space="preserve"> bgp router-id 1.1.1.1</w:t>
      </w:r>
    </w:p>
    <w:p w14:paraId="0EA57389" w14:textId="77777777" w:rsidR="00AA7AAE" w:rsidRDefault="00AA7AAE" w:rsidP="00AA7AAE">
      <w:pPr>
        <w:pStyle w:val="CMD"/>
      </w:pPr>
      <w:r>
        <w:t xml:space="preserve"> bgp log-neighbor-changes</w:t>
      </w:r>
    </w:p>
    <w:p w14:paraId="7C4DFA73" w14:textId="77777777" w:rsidR="00AA7AAE" w:rsidRDefault="00AA7AAE" w:rsidP="00AA7AAE">
      <w:pPr>
        <w:pStyle w:val="CMD"/>
      </w:pPr>
      <w:r>
        <w:lastRenderedPageBreak/>
        <w:t xml:space="preserve"> network 192.168.1.0 mask 255.255.255.224</w:t>
      </w:r>
    </w:p>
    <w:p w14:paraId="568E0A02" w14:textId="77777777" w:rsidR="00AA7AAE" w:rsidRDefault="00AA7AAE" w:rsidP="00AA7AAE">
      <w:pPr>
        <w:pStyle w:val="CMD"/>
      </w:pPr>
      <w:r>
        <w:t xml:space="preserve"> network 192.168.1.64 mask 255.255.255.192</w:t>
      </w:r>
    </w:p>
    <w:p w14:paraId="2222CEDD" w14:textId="77777777" w:rsidR="00AA7AAE" w:rsidRDefault="00AA7AAE" w:rsidP="00AA7AAE">
      <w:pPr>
        <w:pStyle w:val="CMD"/>
      </w:pPr>
      <w:r>
        <w:t xml:space="preserve"> neighbor 10.1.2.2 remote-as 500</w:t>
      </w:r>
    </w:p>
    <w:p w14:paraId="2C66A97C" w14:textId="77777777" w:rsidR="00AA7AAE" w:rsidRDefault="00AA7AAE" w:rsidP="00AA7AAE">
      <w:pPr>
        <w:pStyle w:val="CMD"/>
      </w:pPr>
      <w:r>
        <w:t xml:space="preserve"> neighbor 10.1.3.3 remote-as 300</w:t>
      </w:r>
    </w:p>
    <w:p w14:paraId="7980D289" w14:textId="77777777" w:rsidR="00AA7AAE" w:rsidRDefault="00AA7AAE" w:rsidP="00AA7AAE">
      <w:pPr>
        <w:pStyle w:val="CMD"/>
      </w:pPr>
      <w:r>
        <w:t xml:space="preserve"> neighbor 10.1.3.130 remote-as 300</w:t>
      </w:r>
    </w:p>
    <w:p w14:paraId="1CD30F13" w14:textId="77777777" w:rsidR="00AA7AAE" w:rsidRDefault="00AA7AAE" w:rsidP="00AA7AAE">
      <w:pPr>
        <w:pStyle w:val="CMD"/>
      </w:pPr>
    </w:p>
    <w:p w14:paraId="67F61362" w14:textId="77777777" w:rsidR="00AA7AAE" w:rsidRPr="0039460B" w:rsidRDefault="00AA7AAE" w:rsidP="00AA7AAE">
      <w:pPr>
        <w:pStyle w:val="CMD"/>
        <w:rPr>
          <w:b/>
          <w:bCs/>
        </w:rPr>
      </w:pPr>
      <w:r>
        <w:t xml:space="preserve">R2# </w:t>
      </w:r>
      <w:r w:rsidRPr="0039460B">
        <w:rPr>
          <w:b/>
          <w:bCs/>
        </w:rPr>
        <w:t>show running-config | section bgp</w:t>
      </w:r>
    </w:p>
    <w:p w14:paraId="66527B61" w14:textId="77777777" w:rsidR="00AA7AAE" w:rsidRDefault="00AA7AAE" w:rsidP="00AA7AAE">
      <w:pPr>
        <w:pStyle w:val="CMD"/>
      </w:pPr>
      <w:r>
        <w:t>router bgp 500</w:t>
      </w:r>
    </w:p>
    <w:p w14:paraId="05541DD8" w14:textId="77777777" w:rsidR="00AA7AAE" w:rsidRDefault="00AA7AAE" w:rsidP="00AA7AAE">
      <w:pPr>
        <w:pStyle w:val="CMD"/>
      </w:pPr>
      <w:r>
        <w:t xml:space="preserve"> bgp router-id 2.2.2.2</w:t>
      </w:r>
    </w:p>
    <w:p w14:paraId="0709A6A3" w14:textId="77777777" w:rsidR="00AA7AAE" w:rsidRDefault="00AA7AAE" w:rsidP="00AA7AAE">
      <w:pPr>
        <w:pStyle w:val="CMD"/>
      </w:pPr>
      <w:r>
        <w:t xml:space="preserve"> bgp log-neighbor-changes</w:t>
      </w:r>
    </w:p>
    <w:p w14:paraId="184A736A" w14:textId="77777777" w:rsidR="00AA7AAE" w:rsidRDefault="00AA7AAE" w:rsidP="00AA7AAE">
      <w:pPr>
        <w:pStyle w:val="CMD"/>
      </w:pPr>
      <w:r>
        <w:t xml:space="preserve"> network 192.168.2.0 mask 255.255.255.224</w:t>
      </w:r>
    </w:p>
    <w:p w14:paraId="7B3A65D2" w14:textId="77777777" w:rsidR="00AA7AAE" w:rsidRDefault="00AA7AAE" w:rsidP="00AA7AAE">
      <w:pPr>
        <w:pStyle w:val="CMD"/>
      </w:pPr>
      <w:r>
        <w:t xml:space="preserve"> network 192.168.2.64 mask 255.255.255.192</w:t>
      </w:r>
    </w:p>
    <w:p w14:paraId="0A6131F6" w14:textId="77777777" w:rsidR="00AA7AAE" w:rsidRDefault="00AA7AAE" w:rsidP="00AA7AAE">
      <w:pPr>
        <w:pStyle w:val="CMD"/>
      </w:pPr>
      <w:r>
        <w:t xml:space="preserve"> neighbor 10.1.2.1 remote-as 1000</w:t>
      </w:r>
    </w:p>
    <w:p w14:paraId="4DC669D5" w14:textId="77777777" w:rsidR="00AA7AAE" w:rsidRDefault="00AA7AAE" w:rsidP="00AA7AAE">
      <w:pPr>
        <w:pStyle w:val="CMD"/>
      </w:pPr>
      <w:r>
        <w:t xml:space="preserve"> neighbor 10.2.3.3 remote-as 300</w:t>
      </w:r>
    </w:p>
    <w:p w14:paraId="0206E1FA" w14:textId="77777777" w:rsidR="00AA7AAE" w:rsidRDefault="00AA7AAE" w:rsidP="00AA7AAE">
      <w:pPr>
        <w:pStyle w:val="CMD"/>
      </w:pPr>
    </w:p>
    <w:p w14:paraId="5D17F143" w14:textId="77777777" w:rsidR="00AA7AAE" w:rsidRDefault="00AA7AAE" w:rsidP="00AA7AAE">
      <w:pPr>
        <w:pStyle w:val="CMD"/>
      </w:pPr>
      <w:r>
        <w:t xml:space="preserve">R3# </w:t>
      </w:r>
      <w:r w:rsidRPr="0039460B">
        <w:rPr>
          <w:b/>
          <w:bCs/>
        </w:rPr>
        <w:t>show running-config | section bgp</w:t>
      </w:r>
    </w:p>
    <w:p w14:paraId="7A8F6F14" w14:textId="77777777" w:rsidR="00AA7AAE" w:rsidRDefault="00AA7AAE" w:rsidP="00AA7AAE">
      <w:pPr>
        <w:pStyle w:val="CMD"/>
      </w:pPr>
      <w:r>
        <w:t>router bgp 300</w:t>
      </w:r>
    </w:p>
    <w:p w14:paraId="6BA55E01" w14:textId="77777777" w:rsidR="00AA7AAE" w:rsidRDefault="00AA7AAE" w:rsidP="00AA7AAE">
      <w:pPr>
        <w:pStyle w:val="CMD"/>
      </w:pPr>
      <w:r>
        <w:t xml:space="preserve"> bgp log-neighbor-changes</w:t>
      </w:r>
    </w:p>
    <w:p w14:paraId="4214436D" w14:textId="77777777" w:rsidR="00AA7AAE" w:rsidRDefault="00AA7AAE" w:rsidP="00AA7AAE">
      <w:pPr>
        <w:pStyle w:val="CMD"/>
      </w:pPr>
      <w:r>
        <w:t xml:space="preserve"> </w:t>
      </w:r>
      <w:r w:rsidRPr="008B703E">
        <w:rPr>
          <w:highlight w:val="yellow"/>
        </w:rPr>
        <w:t>no bgp default ipv4-unicast</w:t>
      </w:r>
    </w:p>
    <w:p w14:paraId="1E6B7834" w14:textId="77777777" w:rsidR="00AA7AAE" w:rsidRDefault="00AA7AAE" w:rsidP="00AA7AAE">
      <w:pPr>
        <w:pStyle w:val="CMD"/>
      </w:pPr>
      <w:r>
        <w:t xml:space="preserve"> neighbor 10.1.3.1 remote-as 1000</w:t>
      </w:r>
    </w:p>
    <w:p w14:paraId="1BEF20EF" w14:textId="77777777" w:rsidR="00AA7AAE" w:rsidRDefault="00AA7AAE" w:rsidP="00AA7AAE">
      <w:pPr>
        <w:pStyle w:val="CMD"/>
      </w:pPr>
      <w:r>
        <w:t xml:space="preserve"> neighbor 10.1.3.129 remote-as 1000</w:t>
      </w:r>
    </w:p>
    <w:p w14:paraId="3FCF3396" w14:textId="77777777" w:rsidR="00AA7AAE" w:rsidRDefault="00AA7AAE" w:rsidP="00AA7AAE">
      <w:pPr>
        <w:pStyle w:val="CMD"/>
      </w:pPr>
      <w:r>
        <w:t xml:space="preserve"> neighbor 10.2.3.2 remote-as 500</w:t>
      </w:r>
    </w:p>
    <w:p w14:paraId="0AFAD544" w14:textId="77777777" w:rsidR="00AA7AAE" w:rsidRDefault="00AA7AAE" w:rsidP="00AA7AAE">
      <w:pPr>
        <w:pStyle w:val="CMD"/>
      </w:pPr>
      <w:r>
        <w:t xml:space="preserve"> !</w:t>
      </w:r>
    </w:p>
    <w:p w14:paraId="53D44806" w14:textId="77777777" w:rsidR="00AA7AAE" w:rsidRDefault="00AA7AAE" w:rsidP="00AA7AAE">
      <w:pPr>
        <w:pStyle w:val="CMD"/>
      </w:pPr>
      <w:r>
        <w:t xml:space="preserve"> </w:t>
      </w:r>
      <w:r w:rsidRPr="0039460B">
        <w:rPr>
          <w:highlight w:val="yellow"/>
        </w:rPr>
        <w:t>address-family ipv4</w:t>
      </w:r>
    </w:p>
    <w:p w14:paraId="11DC0279" w14:textId="77777777" w:rsidR="00AA7AAE" w:rsidRDefault="00AA7AAE" w:rsidP="00AA7AAE">
      <w:pPr>
        <w:pStyle w:val="CMD"/>
      </w:pPr>
      <w:r>
        <w:t xml:space="preserve">  network 192.168.3.0 mask 255.255.255.224</w:t>
      </w:r>
    </w:p>
    <w:p w14:paraId="40578BD6" w14:textId="77777777" w:rsidR="00AA7AAE" w:rsidRDefault="00AA7AAE" w:rsidP="00AA7AAE">
      <w:pPr>
        <w:pStyle w:val="CMD"/>
      </w:pPr>
      <w:r>
        <w:t xml:space="preserve">  network 192.168.3.64 mask 255.255.255.192</w:t>
      </w:r>
    </w:p>
    <w:p w14:paraId="799C6D33" w14:textId="77777777" w:rsidR="00AA7AAE" w:rsidRDefault="00AA7AAE" w:rsidP="00AA7AAE">
      <w:pPr>
        <w:pStyle w:val="CMD"/>
      </w:pPr>
      <w:r>
        <w:t xml:space="preserve">  neighbor 10.1.3.1 activate</w:t>
      </w:r>
    </w:p>
    <w:p w14:paraId="01164347" w14:textId="77777777" w:rsidR="00AA7AAE" w:rsidRDefault="00AA7AAE" w:rsidP="00AA7AAE">
      <w:pPr>
        <w:pStyle w:val="CMD"/>
      </w:pPr>
      <w:r>
        <w:t xml:space="preserve">  neighbor 10.1.3.129 activate</w:t>
      </w:r>
    </w:p>
    <w:p w14:paraId="4E1FB71C" w14:textId="77777777" w:rsidR="00AA7AAE" w:rsidRDefault="00AA7AAE" w:rsidP="00AA7AAE">
      <w:pPr>
        <w:pStyle w:val="CMD"/>
      </w:pPr>
      <w:r>
        <w:t xml:space="preserve">  neighbor 10.2.3.2 activate</w:t>
      </w:r>
    </w:p>
    <w:p w14:paraId="31C08F7B" w14:textId="14D861F7" w:rsidR="00AA7AAE" w:rsidRDefault="00AA7AAE" w:rsidP="00AA7AAE">
      <w:pPr>
        <w:pStyle w:val="CMD"/>
      </w:pPr>
      <w:r>
        <w:t xml:space="preserve"> exit-address-family</w:t>
      </w:r>
    </w:p>
    <w:p w14:paraId="5DCEB8E2" w14:textId="77777777" w:rsidR="003253B9" w:rsidRPr="00356E88" w:rsidRDefault="003253B9" w:rsidP="003253B9">
      <w:pPr>
        <w:pStyle w:val="ConfigWindow"/>
      </w:pPr>
      <w:r>
        <w:t>Close configuration window</w:t>
      </w:r>
    </w:p>
    <w:p w14:paraId="420D7DAA" w14:textId="77777777" w:rsidR="00AA7AAE" w:rsidRDefault="00AA7AAE" w:rsidP="00225813">
      <w:pPr>
        <w:pStyle w:val="Heading3"/>
        <w:spacing w:before="120"/>
      </w:pPr>
      <w:r>
        <w:t>Verifying BGP operations.</w:t>
      </w:r>
    </w:p>
    <w:p w14:paraId="1A9AB482" w14:textId="74045A72" w:rsidR="00AA7AAE" w:rsidRDefault="00AA7AAE" w:rsidP="00225813">
      <w:pPr>
        <w:pStyle w:val="SubStepAlpha"/>
        <w:spacing w:after="0"/>
      </w:pPr>
      <w:r w:rsidRPr="0031067F">
        <w:t xml:space="preserve">To verify the BGP operation on </w:t>
      </w:r>
      <w:r>
        <w:t>R2</w:t>
      </w:r>
      <w:r w:rsidRPr="0031067F">
        <w:t xml:space="preserve">, issue the </w:t>
      </w:r>
      <w:r w:rsidRPr="0031067F">
        <w:rPr>
          <w:b/>
          <w:bCs/>
        </w:rPr>
        <w:t>show ip bgp</w:t>
      </w:r>
      <w:r w:rsidRPr="0031067F">
        <w:t xml:space="preserve"> command.</w:t>
      </w:r>
    </w:p>
    <w:p w14:paraId="0E11B1BB" w14:textId="0FFFC7FD" w:rsidR="003253B9" w:rsidRDefault="003253B9" w:rsidP="00225813">
      <w:pPr>
        <w:pStyle w:val="ConfigWindow"/>
      </w:pPr>
      <w:r>
        <w:t>Open configuration window</w:t>
      </w:r>
    </w:p>
    <w:p w14:paraId="3C0B9939" w14:textId="77777777" w:rsidR="00AA7AAE" w:rsidRDefault="00AA7AAE" w:rsidP="00AA7AAE">
      <w:pPr>
        <w:pStyle w:val="CMD"/>
      </w:pPr>
      <w:r>
        <w:t xml:space="preserve">R2# </w:t>
      </w:r>
      <w:r w:rsidRPr="0031067F">
        <w:rPr>
          <w:b/>
          <w:bCs/>
        </w:rPr>
        <w:t>show ip bgp</w:t>
      </w:r>
    </w:p>
    <w:p w14:paraId="2401E9D0" w14:textId="77777777" w:rsidR="00AA7AAE" w:rsidRDefault="00AA7AAE" w:rsidP="00225813">
      <w:pPr>
        <w:pStyle w:val="CMDOutput"/>
      </w:pPr>
      <w:r>
        <w:t>BGP table version is 11, local router ID is 2.2.2.2</w:t>
      </w:r>
    </w:p>
    <w:p w14:paraId="78739CB0" w14:textId="77777777" w:rsidR="00AA7AAE" w:rsidRDefault="00AA7AAE" w:rsidP="00225813">
      <w:pPr>
        <w:pStyle w:val="CMDOutput"/>
      </w:pPr>
      <w:r>
        <w:t>Status codes: s suppressed, d damped, h history, * valid, &gt; best, i - internal,</w:t>
      </w:r>
    </w:p>
    <w:p w14:paraId="064EFAC3" w14:textId="77777777" w:rsidR="00AA7AAE" w:rsidRDefault="00AA7AAE" w:rsidP="00225813">
      <w:pPr>
        <w:pStyle w:val="CMDOutput"/>
      </w:pPr>
      <w:r>
        <w:t xml:space="preserve">              r RIB-failure, S Stale, m multipath, b backup-path, f RT-Filter,</w:t>
      </w:r>
    </w:p>
    <w:p w14:paraId="1EF6B0D5" w14:textId="77777777" w:rsidR="00AA7AAE" w:rsidRDefault="00AA7AAE" w:rsidP="00225813">
      <w:pPr>
        <w:pStyle w:val="CMDOutput"/>
      </w:pPr>
      <w:r>
        <w:t xml:space="preserve">              x best-external, </w:t>
      </w:r>
      <w:proofErr w:type="gramStart"/>
      <w:r>
        <w:t>a</w:t>
      </w:r>
      <w:proofErr w:type="gramEnd"/>
      <w:r>
        <w:t xml:space="preserve"> additional-path, c RIB-compressed,</w:t>
      </w:r>
    </w:p>
    <w:p w14:paraId="78EA9260" w14:textId="77777777" w:rsidR="00AA7AAE" w:rsidRDefault="00AA7AAE" w:rsidP="00225813">
      <w:pPr>
        <w:pStyle w:val="CMDOutput"/>
      </w:pPr>
      <w:r>
        <w:t xml:space="preserve">              t secondary path, L long-lived-stale,</w:t>
      </w:r>
    </w:p>
    <w:p w14:paraId="59FE5327" w14:textId="77777777" w:rsidR="00AA7AAE" w:rsidRDefault="00AA7AAE" w:rsidP="00225813">
      <w:pPr>
        <w:pStyle w:val="CMDOutput"/>
      </w:pPr>
      <w:r>
        <w:t>Origin codes: i - IGP, e - EGP, ? - incomplete</w:t>
      </w:r>
    </w:p>
    <w:p w14:paraId="0CC8D6C3" w14:textId="77777777" w:rsidR="00AA7AAE" w:rsidRDefault="00AA7AAE" w:rsidP="00225813">
      <w:pPr>
        <w:pStyle w:val="CMDOutput"/>
      </w:pPr>
      <w:r>
        <w:t>RPKI validation codes: V valid, I invalid, N Not found</w:t>
      </w:r>
    </w:p>
    <w:p w14:paraId="0FE3B748" w14:textId="77777777" w:rsidR="00AA7AAE" w:rsidRDefault="00AA7AAE" w:rsidP="00225813">
      <w:pPr>
        <w:pStyle w:val="CMDOutput"/>
      </w:pPr>
    </w:p>
    <w:p w14:paraId="2DFB00BA" w14:textId="77777777" w:rsidR="00AA7AAE" w:rsidRDefault="00AA7AAE" w:rsidP="00225813">
      <w:pPr>
        <w:pStyle w:val="CMDOutput"/>
      </w:pPr>
      <w:r>
        <w:t xml:space="preserve">     Network          Next Hop            Metric </w:t>
      </w:r>
      <w:proofErr w:type="spellStart"/>
      <w:r>
        <w:t>LocPrf</w:t>
      </w:r>
      <w:proofErr w:type="spellEnd"/>
      <w:r>
        <w:t xml:space="preserve"> Weight Path</w:t>
      </w:r>
    </w:p>
    <w:p w14:paraId="1157A28F" w14:textId="77777777" w:rsidR="00AA7AAE" w:rsidRDefault="00AA7AAE" w:rsidP="00225813">
      <w:pPr>
        <w:pStyle w:val="CMDOutput"/>
      </w:pPr>
      <w:r>
        <w:t xml:space="preserve"> *    192.168.1.0/27   10.2.3.3                               0 300 1000 i</w:t>
      </w:r>
    </w:p>
    <w:p w14:paraId="6A040A42" w14:textId="77777777" w:rsidR="00AA7AAE" w:rsidRDefault="00AA7AAE" w:rsidP="00225813">
      <w:pPr>
        <w:pStyle w:val="CMDOutput"/>
      </w:pPr>
      <w:r>
        <w:t xml:space="preserve"> *&gt;                    10.1.2.1                 0             0 1000 i</w:t>
      </w:r>
    </w:p>
    <w:p w14:paraId="380A7CAA" w14:textId="77777777" w:rsidR="00AA7AAE" w:rsidRDefault="00AA7AAE" w:rsidP="00225813">
      <w:pPr>
        <w:pStyle w:val="CMDOutput"/>
      </w:pPr>
      <w:r>
        <w:t xml:space="preserve"> *    192.168.1.64/26  10.2.3.3                               0 300 1000 i</w:t>
      </w:r>
    </w:p>
    <w:p w14:paraId="055D54D0" w14:textId="77777777" w:rsidR="00AA7AAE" w:rsidRDefault="00AA7AAE" w:rsidP="00225813">
      <w:pPr>
        <w:pStyle w:val="CMDOutput"/>
      </w:pPr>
      <w:r>
        <w:lastRenderedPageBreak/>
        <w:t xml:space="preserve"> *&gt;                    10.1.2.1                 0             0 1000 i</w:t>
      </w:r>
    </w:p>
    <w:p w14:paraId="688B54E0" w14:textId="77777777" w:rsidR="00AA7AAE" w:rsidRDefault="00AA7AAE" w:rsidP="00225813">
      <w:pPr>
        <w:pStyle w:val="CMDOutput"/>
      </w:pPr>
      <w:r>
        <w:t xml:space="preserve"> *&gt;   192.168.2.0/27   0.0.0.0                  0         32768 i</w:t>
      </w:r>
    </w:p>
    <w:p w14:paraId="444400BF" w14:textId="77777777" w:rsidR="00AA7AAE" w:rsidRDefault="00AA7AAE" w:rsidP="00225813">
      <w:pPr>
        <w:pStyle w:val="CMDOutput"/>
      </w:pPr>
      <w:r>
        <w:t xml:space="preserve"> *&gt;   192.168.2.64/26  0.0.0.0                  0         32768 i</w:t>
      </w:r>
    </w:p>
    <w:p w14:paraId="7FDD8463" w14:textId="77777777" w:rsidR="00AA7AAE" w:rsidRDefault="00AA7AAE" w:rsidP="00225813">
      <w:pPr>
        <w:pStyle w:val="CMDOutput"/>
      </w:pPr>
      <w:r>
        <w:t xml:space="preserve"> *&gt;   192.168.3.0/27   10.2.3.3                 0             0 300 i</w:t>
      </w:r>
    </w:p>
    <w:p w14:paraId="702CC478" w14:textId="77777777" w:rsidR="00AA7AAE" w:rsidRDefault="00AA7AAE" w:rsidP="00225813">
      <w:pPr>
        <w:pStyle w:val="CMDOutput"/>
      </w:pPr>
      <w:r>
        <w:t xml:space="preserve"> *                     10.1.2.1                               0 1000 300 i</w:t>
      </w:r>
    </w:p>
    <w:p w14:paraId="007A2F33" w14:textId="77777777" w:rsidR="00AA7AAE" w:rsidRDefault="00AA7AAE" w:rsidP="00225813">
      <w:pPr>
        <w:pStyle w:val="CMDOutput"/>
      </w:pPr>
      <w:r>
        <w:t xml:space="preserve"> *&gt;   192.168.3.64/26  10.2.3.3                 0             0 300 i</w:t>
      </w:r>
    </w:p>
    <w:p w14:paraId="6A7177E3" w14:textId="77777777" w:rsidR="00AA7AAE" w:rsidRDefault="00AA7AAE" w:rsidP="00225813">
      <w:pPr>
        <w:pStyle w:val="CMDOutput"/>
      </w:pPr>
      <w:r>
        <w:t xml:space="preserve"> *                     10.1.2.1                               0 1000 300 i</w:t>
      </w:r>
    </w:p>
    <w:p w14:paraId="16EF7E52" w14:textId="11D23A25" w:rsidR="00AA7AAE" w:rsidRDefault="00DE04EB" w:rsidP="00225813">
      <w:pPr>
        <w:pStyle w:val="Heading4"/>
      </w:pPr>
      <w:r>
        <w:t>Question</w:t>
      </w:r>
      <w:r w:rsidR="00963E95">
        <w:t>s</w:t>
      </w:r>
      <w:r>
        <w:t>:</w:t>
      </w:r>
    </w:p>
    <w:p w14:paraId="7CCDC9B5" w14:textId="77777777" w:rsidR="00AA7AAE" w:rsidRPr="00E31600" w:rsidRDefault="00AA7AAE" w:rsidP="00225813">
      <w:pPr>
        <w:pStyle w:val="BodyTextL50"/>
        <w:spacing w:before="0"/>
      </w:pPr>
      <w:r w:rsidRPr="00E31600">
        <w:t xml:space="preserve">What </w:t>
      </w:r>
      <w:r>
        <w:t>does</w:t>
      </w:r>
      <w:r w:rsidRPr="00E31600">
        <w:t xml:space="preserve"> the </w:t>
      </w:r>
      <w:r>
        <w:t>* at the beginning of an entry indicate</w:t>
      </w:r>
      <w:r w:rsidRPr="00E31600">
        <w:t>?</w:t>
      </w:r>
    </w:p>
    <w:p w14:paraId="7DC00E40" w14:textId="5BDF7A41" w:rsidR="00AA7AAE" w:rsidRPr="00E31600" w:rsidRDefault="00DE04EB" w:rsidP="00225813">
      <w:pPr>
        <w:pStyle w:val="AnswerLineL50"/>
      </w:pPr>
      <w:r>
        <w:t>Type your answers here.</w:t>
      </w:r>
    </w:p>
    <w:p w14:paraId="4BEFA3DC" w14:textId="77777777" w:rsidR="00AA7AAE" w:rsidRPr="00225813" w:rsidRDefault="00AA7AAE" w:rsidP="00225813">
      <w:pPr>
        <w:pStyle w:val="BodyTextL50"/>
        <w:rPr>
          <w:rStyle w:val="AnswerGray"/>
        </w:rPr>
      </w:pPr>
      <w:r w:rsidRPr="00225813">
        <w:rPr>
          <w:rStyle w:val="AnswerGray"/>
          <w:highlight w:val="lightGray"/>
        </w:rPr>
        <w:t>The entry is valid, reachable.</w:t>
      </w:r>
    </w:p>
    <w:p w14:paraId="436E1D71" w14:textId="77777777" w:rsidR="00AA7AAE" w:rsidRPr="00E31600" w:rsidRDefault="00AA7AAE" w:rsidP="00225813">
      <w:pPr>
        <w:pStyle w:val="BodyTextL50"/>
      </w:pPr>
      <w:r>
        <w:t>What does the angle bracket (&gt;) in an entry indicate?</w:t>
      </w:r>
    </w:p>
    <w:p w14:paraId="726C4ED1" w14:textId="2761EE79" w:rsidR="00AA7AAE" w:rsidRDefault="00DE04EB" w:rsidP="00225813">
      <w:pPr>
        <w:pStyle w:val="AnswerLineL50"/>
      </w:pPr>
      <w:r>
        <w:t>Type your answers here.</w:t>
      </w:r>
    </w:p>
    <w:p w14:paraId="40188ECD" w14:textId="77777777" w:rsidR="00AA7AAE" w:rsidRPr="00225813" w:rsidRDefault="00AA7AAE" w:rsidP="00225813">
      <w:pPr>
        <w:pStyle w:val="BodyTextL50"/>
        <w:rPr>
          <w:rStyle w:val="AnswerGray"/>
        </w:rPr>
      </w:pPr>
      <w:r w:rsidRPr="00225813">
        <w:rPr>
          <w:rStyle w:val="AnswerGray"/>
          <w:highlight w:val="lightGray"/>
        </w:rPr>
        <w:t>An angle bracket (&gt;) indicates that the route has been selected as the best route.</w:t>
      </w:r>
    </w:p>
    <w:p w14:paraId="092B3773" w14:textId="73067025" w:rsidR="00AA7AAE" w:rsidRDefault="00AA7AAE" w:rsidP="00225813">
      <w:pPr>
        <w:pStyle w:val="BodyTextL50"/>
      </w:pPr>
      <w:r>
        <w:t>What is the address of the preferred next hop router to reach the 192.168.1.0/27 network</w:t>
      </w:r>
      <w:r w:rsidR="00963E95">
        <w:t>? Explain.</w:t>
      </w:r>
    </w:p>
    <w:p w14:paraId="59FAFC9C" w14:textId="77777777" w:rsidR="00DE04EB" w:rsidRDefault="00DE04EB" w:rsidP="00DE04EB">
      <w:pPr>
        <w:pStyle w:val="AnswerLineL50"/>
      </w:pPr>
      <w:r>
        <w:t>Type your answers here.</w:t>
      </w:r>
    </w:p>
    <w:p w14:paraId="4FAACE1F" w14:textId="77777777" w:rsidR="00AA7AAE" w:rsidRPr="00225813" w:rsidRDefault="00AA7AAE" w:rsidP="00225813">
      <w:pPr>
        <w:pStyle w:val="BodyTextL50"/>
        <w:rPr>
          <w:rStyle w:val="AnswerGray"/>
        </w:rPr>
      </w:pPr>
      <w:r w:rsidRPr="00225813">
        <w:rPr>
          <w:rStyle w:val="AnswerGray"/>
          <w:highlight w:val="lightGray"/>
        </w:rPr>
        <w:t>10.1.2.1. It is preferred because it has shorter AS path.</w:t>
      </w:r>
    </w:p>
    <w:p w14:paraId="66B2588C" w14:textId="77777777" w:rsidR="00AA7AAE" w:rsidRDefault="00AA7AAE" w:rsidP="00225813">
      <w:pPr>
        <w:pStyle w:val="BodyTextL50"/>
      </w:pPr>
      <w:r>
        <w:t>How can you verify that 10.1.2.1 is the next hop router used to reach 192.168.1.0/27?</w:t>
      </w:r>
    </w:p>
    <w:p w14:paraId="62FBD22B" w14:textId="77777777" w:rsidR="00DE04EB" w:rsidRDefault="00DE04EB" w:rsidP="00DE04EB">
      <w:pPr>
        <w:pStyle w:val="AnswerLineL50"/>
      </w:pPr>
      <w:r>
        <w:t>Type your answers here.</w:t>
      </w:r>
    </w:p>
    <w:p w14:paraId="1E499E70" w14:textId="77777777" w:rsidR="00AA7AAE" w:rsidRPr="00225813" w:rsidRDefault="00AA7AAE" w:rsidP="00225813">
      <w:pPr>
        <w:pStyle w:val="BodyTextL50"/>
        <w:rPr>
          <w:rStyle w:val="AnswerGray"/>
        </w:rPr>
      </w:pPr>
      <w:r w:rsidRPr="00225813">
        <w:rPr>
          <w:rStyle w:val="AnswerGray"/>
          <w:highlight w:val="lightGray"/>
        </w:rPr>
        <w:t>Display the routing table on R2.</w:t>
      </w:r>
    </w:p>
    <w:p w14:paraId="094FF20D" w14:textId="77777777" w:rsidR="00AA7AAE" w:rsidRPr="00225813" w:rsidRDefault="00AA7AAE" w:rsidP="00225813">
      <w:pPr>
        <w:pStyle w:val="BodyTextL50"/>
        <w:rPr>
          <w:rStyle w:val="AnswerGray"/>
        </w:rPr>
      </w:pPr>
      <w:r w:rsidRPr="00225813">
        <w:rPr>
          <w:rStyle w:val="AnswerGray"/>
          <w:highlight w:val="lightGray"/>
        </w:rPr>
        <w:t>B        192.168.1.0/27 [20/0] via 10.1.2.1, 17:31:46</w:t>
      </w:r>
    </w:p>
    <w:p w14:paraId="5B059B83" w14:textId="77777777" w:rsidR="00AA7AAE" w:rsidRDefault="00AA7AAE" w:rsidP="00225813">
      <w:pPr>
        <w:pStyle w:val="BodyTextL50"/>
      </w:pPr>
      <w:r>
        <w:t>What does a next hop of 0.0.0.0 indicate?</w:t>
      </w:r>
    </w:p>
    <w:p w14:paraId="012BD2AD" w14:textId="77777777" w:rsidR="00DE04EB" w:rsidRDefault="00DE04EB" w:rsidP="00DE04EB">
      <w:pPr>
        <w:pStyle w:val="AnswerLineL50"/>
      </w:pPr>
      <w:r>
        <w:t>Type your answers here.</w:t>
      </w:r>
    </w:p>
    <w:p w14:paraId="25FD3338" w14:textId="77777777" w:rsidR="00AA7AAE" w:rsidRPr="00225813" w:rsidRDefault="00AA7AAE" w:rsidP="00225813">
      <w:pPr>
        <w:pStyle w:val="BodyTextL50"/>
        <w:rPr>
          <w:rStyle w:val="AnswerGray"/>
        </w:rPr>
      </w:pPr>
      <w:r w:rsidRPr="00225813">
        <w:rPr>
          <w:rStyle w:val="AnswerGray"/>
          <w:highlight w:val="lightGray"/>
        </w:rPr>
        <w:t>This advertised prefix is a directly connected network.</w:t>
      </w:r>
    </w:p>
    <w:p w14:paraId="5B7C62E0" w14:textId="4E0DC820" w:rsidR="00AA7AAE" w:rsidRDefault="00AA7AAE" w:rsidP="00AA7AAE">
      <w:pPr>
        <w:pStyle w:val="SubStepAlpha"/>
      </w:pPr>
      <w:r>
        <w:t>Use the</w:t>
      </w:r>
      <w:r w:rsidRPr="0031067F">
        <w:t xml:space="preserve"> </w:t>
      </w:r>
      <w:r w:rsidRPr="0031067F">
        <w:rPr>
          <w:b/>
          <w:bCs/>
        </w:rPr>
        <w:t>show ip bgp</w:t>
      </w:r>
      <w:r w:rsidRPr="0031067F">
        <w:t xml:space="preserve"> </w:t>
      </w:r>
      <w:r w:rsidRPr="00D84989">
        <w:rPr>
          <w:i/>
          <w:iCs/>
        </w:rPr>
        <w:t>ip-prefix</w:t>
      </w:r>
      <w:r>
        <w:t xml:space="preserve"> </w:t>
      </w:r>
      <w:r w:rsidRPr="0031067F">
        <w:t>command</w:t>
      </w:r>
      <w:r>
        <w:t xml:space="preserve"> to display all the paths for a specific route and the BGP path attributes for that route. </w:t>
      </w:r>
    </w:p>
    <w:p w14:paraId="4DEA24E8" w14:textId="77777777" w:rsidR="00AA7AAE" w:rsidRDefault="00AA7AAE" w:rsidP="00AA7AAE">
      <w:pPr>
        <w:pStyle w:val="CMD"/>
      </w:pPr>
      <w:r>
        <w:t xml:space="preserve">R2# </w:t>
      </w:r>
      <w:r w:rsidRPr="00D84989">
        <w:rPr>
          <w:b/>
          <w:bCs/>
        </w:rPr>
        <w:t>show ip bgp 192.168.1.0</w:t>
      </w:r>
    </w:p>
    <w:p w14:paraId="2A96C9F3" w14:textId="77777777" w:rsidR="00AA7AAE" w:rsidRDefault="00AA7AAE" w:rsidP="00225813">
      <w:pPr>
        <w:pStyle w:val="CMDOutput"/>
      </w:pPr>
      <w:r>
        <w:t>BGP routing table entry for 192.168.1.0/27, version 14</w:t>
      </w:r>
    </w:p>
    <w:p w14:paraId="75CE37CE" w14:textId="77777777" w:rsidR="00AA7AAE" w:rsidRDefault="00AA7AAE" w:rsidP="00225813">
      <w:pPr>
        <w:pStyle w:val="CMDOutput"/>
      </w:pPr>
      <w:r>
        <w:t>Paths: (</w:t>
      </w:r>
      <w:r w:rsidRPr="00D84989">
        <w:rPr>
          <w:highlight w:val="yellow"/>
        </w:rPr>
        <w:t>2 available</w:t>
      </w:r>
      <w:r>
        <w:t xml:space="preserve">, </w:t>
      </w:r>
      <w:r w:rsidRPr="00D84989">
        <w:rPr>
          <w:highlight w:val="yellow"/>
        </w:rPr>
        <w:t>best #2</w:t>
      </w:r>
      <w:r>
        <w:t>, table default)</w:t>
      </w:r>
    </w:p>
    <w:p w14:paraId="033FD373" w14:textId="77777777" w:rsidR="00AA7AAE" w:rsidRDefault="00AA7AAE" w:rsidP="00225813">
      <w:pPr>
        <w:pStyle w:val="CMDOutput"/>
      </w:pPr>
      <w:r>
        <w:t xml:space="preserve">  Advertised to update-groups:</w:t>
      </w:r>
    </w:p>
    <w:p w14:paraId="429F8EC3" w14:textId="77777777" w:rsidR="00AA7AAE" w:rsidRDefault="00AA7AAE" w:rsidP="00225813">
      <w:pPr>
        <w:pStyle w:val="CMDOutput"/>
      </w:pPr>
      <w:r>
        <w:t xml:space="preserve">     1</w:t>
      </w:r>
    </w:p>
    <w:p w14:paraId="7E349A37" w14:textId="77777777" w:rsidR="00AA7AAE" w:rsidRDefault="00AA7AAE" w:rsidP="00225813">
      <w:pPr>
        <w:pStyle w:val="CMDOutput"/>
      </w:pPr>
      <w:r>
        <w:t xml:space="preserve">  Refresh Epoch 1</w:t>
      </w:r>
    </w:p>
    <w:p w14:paraId="430D3CD9" w14:textId="77777777" w:rsidR="00AA7AAE" w:rsidRDefault="00AA7AAE" w:rsidP="00225813">
      <w:pPr>
        <w:pStyle w:val="CMDOutput"/>
      </w:pPr>
      <w:r>
        <w:t xml:space="preserve">  </w:t>
      </w:r>
      <w:r w:rsidRPr="00D84989">
        <w:rPr>
          <w:highlight w:val="yellow"/>
        </w:rPr>
        <w:t>300 1000</w:t>
      </w:r>
    </w:p>
    <w:p w14:paraId="6DE416E3" w14:textId="77777777" w:rsidR="00AA7AAE" w:rsidRDefault="00AA7AAE" w:rsidP="00225813">
      <w:pPr>
        <w:pStyle w:val="CMDOutput"/>
      </w:pPr>
      <w:r>
        <w:t xml:space="preserve">    10.2.3.3 from 10.2.3.3 (3.3.3.3)</w:t>
      </w:r>
    </w:p>
    <w:p w14:paraId="624EFC4C" w14:textId="77777777" w:rsidR="00AA7AAE" w:rsidRDefault="00AA7AAE" w:rsidP="00225813">
      <w:pPr>
        <w:pStyle w:val="CMDOutput"/>
      </w:pPr>
      <w:r>
        <w:t xml:space="preserve">      Origin IGP, </w:t>
      </w:r>
      <w:proofErr w:type="spellStart"/>
      <w:r>
        <w:t>localpref</w:t>
      </w:r>
      <w:proofErr w:type="spellEnd"/>
      <w:r>
        <w:t xml:space="preserve"> 100, valid, external</w:t>
      </w:r>
    </w:p>
    <w:p w14:paraId="0B31D6F0" w14:textId="77777777" w:rsidR="00AA7AAE" w:rsidRDefault="00AA7AAE" w:rsidP="00225813">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w:t>
      </w:r>
    </w:p>
    <w:p w14:paraId="120F7B2C" w14:textId="77777777" w:rsidR="00AA7AAE" w:rsidRDefault="00AA7AAE" w:rsidP="00225813">
      <w:pPr>
        <w:pStyle w:val="CMDOutput"/>
      </w:pPr>
      <w:r>
        <w:t xml:space="preserve">  Refresh Epoch 2</w:t>
      </w:r>
    </w:p>
    <w:p w14:paraId="76F5137C" w14:textId="77777777" w:rsidR="00AA7AAE" w:rsidRDefault="00AA7AAE" w:rsidP="00225813">
      <w:pPr>
        <w:pStyle w:val="CMDOutput"/>
      </w:pPr>
      <w:r>
        <w:t xml:space="preserve">  </w:t>
      </w:r>
      <w:r w:rsidRPr="00D84989">
        <w:rPr>
          <w:highlight w:val="yellow"/>
        </w:rPr>
        <w:t>1000</w:t>
      </w:r>
    </w:p>
    <w:p w14:paraId="32F96758" w14:textId="77777777" w:rsidR="00AA7AAE" w:rsidRDefault="00AA7AAE" w:rsidP="00225813">
      <w:pPr>
        <w:pStyle w:val="CMDOutput"/>
      </w:pPr>
      <w:r>
        <w:t xml:space="preserve">    10.1.2.1 from 10.1.2.1 (1.1.1.1)</w:t>
      </w:r>
    </w:p>
    <w:p w14:paraId="24FE7901" w14:textId="77777777" w:rsidR="00AA7AAE" w:rsidRDefault="00AA7AAE" w:rsidP="00225813">
      <w:pPr>
        <w:pStyle w:val="CMDOutput"/>
      </w:pPr>
      <w:r>
        <w:t xml:space="preserve">      Origin IGP, metric 0, </w:t>
      </w:r>
      <w:proofErr w:type="spellStart"/>
      <w:r>
        <w:t>localpref</w:t>
      </w:r>
      <w:proofErr w:type="spellEnd"/>
      <w:r>
        <w:t xml:space="preserve"> 100, valid, external, </w:t>
      </w:r>
      <w:r w:rsidRPr="00D84989">
        <w:rPr>
          <w:highlight w:val="yellow"/>
        </w:rPr>
        <w:t>best</w:t>
      </w:r>
    </w:p>
    <w:p w14:paraId="5174F3A1" w14:textId="77777777" w:rsidR="00AA7AAE" w:rsidRDefault="00AA7AAE" w:rsidP="00225813">
      <w:pPr>
        <w:pStyle w:val="CMDOutput"/>
      </w:pPr>
      <w:r>
        <w:lastRenderedPageBreak/>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0x0</w:t>
      </w:r>
    </w:p>
    <w:p w14:paraId="0DB5C700" w14:textId="3F1D61C5" w:rsidR="008C5688" w:rsidRPr="00237EEA" w:rsidRDefault="008C5688" w:rsidP="00225813">
      <w:pPr>
        <w:pStyle w:val="Heading4"/>
      </w:pPr>
      <w:r>
        <w:t>Question:</w:t>
      </w:r>
    </w:p>
    <w:p w14:paraId="11A0115C" w14:textId="77777777" w:rsidR="00AA7AAE" w:rsidRDefault="00AA7AAE" w:rsidP="00225813">
      <w:pPr>
        <w:pStyle w:val="BodyTextL50"/>
        <w:spacing w:before="0"/>
      </w:pPr>
      <w:r>
        <w:t>What is the IPv4 address of the next hop router with the best path?</w:t>
      </w:r>
    </w:p>
    <w:p w14:paraId="44C6BF67" w14:textId="77777777" w:rsidR="00DE04EB" w:rsidRDefault="00DE04EB" w:rsidP="00DE04EB">
      <w:pPr>
        <w:pStyle w:val="AnswerLineL50"/>
      </w:pPr>
      <w:r>
        <w:t>Type your answers here.</w:t>
      </w:r>
    </w:p>
    <w:p w14:paraId="62C97714" w14:textId="77777777" w:rsidR="00AA7AAE" w:rsidRPr="00225813" w:rsidRDefault="00AA7AAE" w:rsidP="00225813">
      <w:pPr>
        <w:pStyle w:val="BodyTextL50"/>
        <w:rPr>
          <w:rStyle w:val="AnswerGray"/>
        </w:rPr>
      </w:pPr>
      <w:r w:rsidRPr="00225813">
        <w:rPr>
          <w:rStyle w:val="AnswerGray"/>
          <w:highlight w:val="lightGray"/>
        </w:rPr>
        <w:t>10.1.2.1</w:t>
      </w:r>
    </w:p>
    <w:p w14:paraId="79052914" w14:textId="610CCD2C" w:rsidR="00AA7AAE" w:rsidRDefault="00AA7AAE">
      <w:pPr>
        <w:pStyle w:val="SubStepAlpha"/>
      </w:pPr>
      <w:r>
        <w:t xml:space="preserve">Examine the BGP neighbor relationships on R2 using </w:t>
      </w:r>
      <w:r w:rsidRPr="0031067F">
        <w:t xml:space="preserve">the </w:t>
      </w:r>
      <w:r w:rsidRPr="0031067F">
        <w:rPr>
          <w:b/>
          <w:bCs/>
        </w:rPr>
        <w:t>show ip bgp</w:t>
      </w:r>
      <w:r>
        <w:rPr>
          <w:b/>
          <w:bCs/>
        </w:rPr>
        <w:t xml:space="preserve"> neighbors</w:t>
      </w:r>
      <w:r w:rsidRPr="0031067F">
        <w:t xml:space="preserve"> command.</w:t>
      </w:r>
    </w:p>
    <w:p w14:paraId="5605EC09" w14:textId="77777777" w:rsidR="00AA7AAE" w:rsidRDefault="00AA7AAE" w:rsidP="00AA7AAE">
      <w:pPr>
        <w:pStyle w:val="CMD"/>
      </w:pPr>
      <w:r>
        <w:t xml:space="preserve">R2# </w:t>
      </w:r>
      <w:r w:rsidRPr="00286D03">
        <w:rPr>
          <w:b/>
          <w:bCs/>
        </w:rPr>
        <w:t>show ip bgp neighbors</w:t>
      </w:r>
    </w:p>
    <w:p w14:paraId="3C3CF434" w14:textId="77777777" w:rsidR="00AA7AAE" w:rsidRDefault="00AA7AAE" w:rsidP="00225813">
      <w:pPr>
        <w:pStyle w:val="CMDOutput"/>
      </w:pPr>
      <w:r>
        <w:t>BGP neighbor is 10.1.2.1,  remote AS 1000, external link</w:t>
      </w:r>
    </w:p>
    <w:p w14:paraId="09714E0E" w14:textId="77777777" w:rsidR="00AA7AAE" w:rsidRDefault="00AA7AAE" w:rsidP="00225813">
      <w:pPr>
        <w:pStyle w:val="CMDOutput"/>
      </w:pPr>
      <w:r>
        <w:t xml:space="preserve">  BGP version 4, remote router ID 1.1.1.1</w:t>
      </w:r>
    </w:p>
    <w:p w14:paraId="5ACC166C" w14:textId="77777777" w:rsidR="00AA7AAE" w:rsidRDefault="00AA7AAE" w:rsidP="00225813">
      <w:pPr>
        <w:pStyle w:val="CMDOutput"/>
      </w:pPr>
      <w:r>
        <w:t xml:space="preserve">  BGP state = Established, up for 00:00:51</w:t>
      </w:r>
    </w:p>
    <w:p w14:paraId="628514EF" w14:textId="5F423202" w:rsidR="00AA7AAE" w:rsidRDefault="00AA7AAE" w:rsidP="00225813">
      <w:pPr>
        <w:pStyle w:val="CMDOutput"/>
      </w:pPr>
      <w:r>
        <w:t xml:space="preserve">  Last read 00:00:00, last write 00:00:51, hold time is 180, keepalive interval</w:t>
      </w:r>
      <w:r w:rsidR="00963E95">
        <w:t xml:space="preserve"> </w:t>
      </w:r>
      <w:r>
        <w:t>is 60 seconds</w:t>
      </w:r>
    </w:p>
    <w:p w14:paraId="2680FDA7" w14:textId="77777777" w:rsidR="00AA7AAE" w:rsidRDefault="00AA7AAE" w:rsidP="00225813">
      <w:pPr>
        <w:pStyle w:val="CMDOutput"/>
      </w:pPr>
      <w:r>
        <w:t xml:space="preserve">  Neighbor sessions:</w:t>
      </w:r>
    </w:p>
    <w:p w14:paraId="3D8FA791" w14:textId="77777777" w:rsidR="00AA7AAE" w:rsidRDefault="00AA7AAE" w:rsidP="00225813">
      <w:pPr>
        <w:pStyle w:val="CMDOutput"/>
      </w:pPr>
      <w:r>
        <w:t xml:space="preserve">    1 active, is not multisession capable (disabled)</w:t>
      </w:r>
    </w:p>
    <w:p w14:paraId="4B1C2C7C" w14:textId="77777777" w:rsidR="00AA7AAE" w:rsidRDefault="00AA7AAE" w:rsidP="00225813">
      <w:pPr>
        <w:pStyle w:val="CMDOutput"/>
      </w:pPr>
      <w:r>
        <w:t xml:space="preserve">  Neighbor capabilities:</w:t>
      </w:r>
    </w:p>
    <w:p w14:paraId="12E35D7A" w14:textId="77777777" w:rsidR="00AA7AAE" w:rsidRDefault="00AA7AAE" w:rsidP="00225813">
      <w:pPr>
        <w:pStyle w:val="CMDOutput"/>
      </w:pPr>
      <w:r>
        <w:t xml:space="preserve">    Route refresh: advertised and received(new)</w:t>
      </w:r>
    </w:p>
    <w:p w14:paraId="3785CF49" w14:textId="77777777" w:rsidR="00AA7AAE" w:rsidRDefault="00AA7AAE" w:rsidP="00225813">
      <w:pPr>
        <w:pStyle w:val="CMDOutput"/>
      </w:pPr>
      <w:r>
        <w:t xml:space="preserve">    Four-octets ASN Capability: advertised and received</w:t>
      </w:r>
    </w:p>
    <w:p w14:paraId="236E05AD" w14:textId="77777777" w:rsidR="00AA7AAE" w:rsidRDefault="00AA7AAE" w:rsidP="00225813">
      <w:pPr>
        <w:pStyle w:val="CMDOutput"/>
      </w:pPr>
      <w:r>
        <w:t xml:space="preserve">    Address family IPv4 Unicast: advertised and received</w:t>
      </w:r>
    </w:p>
    <w:p w14:paraId="4EDC95BD" w14:textId="77777777" w:rsidR="00AA7AAE" w:rsidRDefault="00AA7AAE" w:rsidP="00225813">
      <w:pPr>
        <w:pStyle w:val="CMDOutput"/>
      </w:pPr>
      <w:r>
        <w:t xml:space="preserve">    Enhanced Refresh Capability: advertised and received</w:t>
      </w:r>
    </w:p>
    <w:p w14:paraId="7F694FF8" w14:textId="77777777" w:rsidR="00AA7AAE" w:rsidRDefault="00AA7AAE" w:rsidP="00225813">
      <w:pPr>
        <w:pStyle w:val="CMDOutput"/>
      </w:pPr>
      <w:r>
        <w:t xml:space="preserve">    Multisession Capability:</w:t>
      </w:r>
    </w:p>
    <w:p w14:paraId="062DD4E8" w14:textId="77777777" w:rsidR="00AA7AAE" w:rsidRDefault="00AA7AAE" w:rsidP="00225813">
      <w:pPr>
        <w:pStyle w:val="CMDOutput"/>
      </w:pPr>
      <w:r>
        <w:t xml:space="preserve">    Stateful switchover support enabled: NO for session 1</w:t>
      </w:r>
    </w:p>
    <w:p w14:paraId="274D8CD8" w14:textId="77777777" w:rsidR="00AA7AAE" w:rsidRDefault="00AA7AAE" w:rsidP="00225813">
      <w:pPr>
        <w:pStyle w:val="CMDOutput"/>
      </w:pPr>
      <w:r>
        <w:t xml:space="preserve">  Message statistics:</w:t>
      </w:r>
    </w:p>
    <w:p w14:paraId="6520F5A9" w14:textId="77777777" w:rsidR="00AA7AAE" w:rsidRDefault="00AA7AAE" w:rsidP="00225813">
      <w:pPr>
        <w:pStyle w:val="CMDOutput"/>
      </w:pPr>
      <w:r>
        <w:t xml:space="preserve">    </w:t>
      </w:r>
      <w:proofErr w:type="spellStart"/>
      <w:r>
        <w:t>InQ</w:t>
      </w:r>
      <w:proofErr w:type="spellEnd"/>
      <w:r>
        <w:t xml:space="preserve"> depth is 0</w:t>
      </w:r>
    </w:p>
    <w:p w14:paraId="3C7D4144" w14:textId="77777777" w:rsidR="00AA7AAE" w:rsidRDefault="00AA7AAE" w:rsidP="00225813">
      <w:pPr>
        <w:pStyle w:val="CMDOutput"/>
      </w:pPr>
      <w:r>
        <w:t xml:space="preserve">    </w:t>
      </w:r>
      <w:proofErr w:type="spellStart"/>
      <w:r>
        <w:t>OutQ</w:t>
      </w:r>
      <w:proofErr w:type="spellEnd"/>
      <w:r>
        <w:t xml:space="preserve"> depth is 0</w:t>
      </w:r>
    </w:p>
    <w:p w14:paraId="2C3DA49F" w14:textId="77777777" w:rsidR="00AA7AAE" w:rsidRDefault="00AA7AAE" w:rsidP="00225813">
      <w:pPr>
        <w:pStyle w:val="CMDOutput"/>
      </w:pPr>
    </w:p>
    <w:p w14:paraId="53E13636" w14:textId="77777777" w:rsidR="00AA7AAE" w:rsidRDefault="00AA7AAE" w:rsidP="00225813">
      <w:pPr>
        <w:pStyle w:val="CMDOutput"/>
      </w:pPr>
      <w:r>
        <w:t xml:space="preserve">                         Sent       Rcvd</w:t>
      </w:r>
    </w:p>
    <w:p w14:paraId="01E99647" w14:textId="77777777" w:rsidR="00AA7AAE" w:rsidRDefault="00AA7AAE" w:rsidP="00225813">
      <w:pPr>
        <w:pStyle w:val="CMDOutput"/>
      </w:pPr>
      <w:r>
        <w:t xml:space="preserve">    Opens:                  1          1</w:t>
      </w:r>
    </w:p>
    <w:p w14:paraId="7936E167" w14:textId="77777777" w:rsidR="00AA7AAE" w:rsidRDefault="00AA7AAE" w:rsidP="00225813">
      <w:pPr>
        <w:pStyle w:val="CMDOutput"/>
      </w:pPr>
      <w:r>
        <w:t xml:space="preserve">    Notifications:          0          0</w:t>
      </w:r>
    </w:p>
    <w:p w14:paraId="497234CA" w14:textId="77777777" w:rsidR="00AA7AAE" w:rsidRDefault="00AA7AAE" w:rsidP="00225813">
      <w:pPr>
        <w:pStyle w:val="CMDOutput"/>
      </w:pPr>
      <w:r>
        <w:t xml:space="preserve">    Updates:                5          5</w:t>
      </w:r>
    </w:p>
    <w:p w14:paraId="3D600A6A" w14:textId="77777777" w:rsidR="00AA7AAE" w:rsidRDefault="00AA7AAE" w:rsidP="00225813">
      <w:pPr>
        <w:pStyle w:val="CMDOutput"/>
      </w:pPr>
      <w:r>
        <w:t xml:space="preserve">    Keepalives:             2          3</w:t>
      </w:r>
    </w:p>
    <w:p w14:paraId="287C66F7" w14:textId="77777777" w:rsidR="00AA7AAE" w:rsidRDefault="00AA7AAE" w:rsidP="00225813">
      <w:pPr>
        <w:pStyle w:val="CMDOutput"/>
      </w:pPr>
      <w:r>
        <w:t xml:space="preserve">    Route Refresh:          0          0</w:t>
      </w:r>
    </w:p>
    <w:p w14:paraId="4786DF22" w14:textId="77777777" w:rsidR="00AA7AAE" w:rsidRDefault="00AA7AAE" w:rsidP="00225813">
      <w:pPr>
        <w:pStyle w:val="CMDOutput"/>
      </w:pPr>
      <w:r>
        <w:t xml:space="preserve">    Total:                 10         11</w:t>
      </w:r>
    </w:p>
    <w:p w14:paraId="34F3A2A8" w14:textId="77777777" w:rsidR="00AA7AAE" w:rsidRDefault="00AA7AAE" w:rsidP="00225813">
      <w:pPr>
        <w:pStyle w:val="CMDOutput"/>
      </w:pPr>
      <w:r>
        <w:t xml:space="preserve">&lt;output omitted&gt; </w:t>
      </w:r>
    </w:p>
    <w:p w14:paraId="01B3E3CC" w14:textId="77777777" w:rsidR="00AA7AAE" w:rsidRDefault="00AA7AAE" w:rsidP="00225813">
      <w:pPr>
        <w:pStyle w:val="CMDOutput"/>
      </w:pPr>
    </w:p>
    <w:p w14:paraId="6D36B7A3" w14:textId="77777777" w:rsidR="00AA7AAE" w:rsidRDefault="00AA7AAE" w:rsidP="00225813">
      <w:pPr>
        <w:pStyle w:val="CMDOutput"/>
      </w:pPr>
      <w:r>
        <w:t>BGP neighbor is 10.2.3.3,  remote AS 300, external link</w:t>
      </w:r>
    </w:p>
    <w:p w14:paraId="672FE0B3" w14:textId="77777777" w:rsidR="00AA7AAE" w:rsidRDefault="00AA7AAE" w:rsidP="00225813">
      <w:pPr>
        <w:pStyle w:val="CMDOutput"/>
      </w:pPr>
      <w:r>
        <w:t xml:space="preserve">  BGP version 4, remote router ID 3.3.3.3</w:t>
      </w:r>
    </w:p>
    <w:p w14:paraId="32CC26F1" w14:textId="77777777" w:rsidR="00AA7AAE" w:rsidRDefault="00AA7AAE" w:rsidP="00225813">
      <w:pPr>
        <w:pStyle w:val="CMDOutput"/>
      </w:pPr>
      <w:r>
        <w:t xml:space="preserve">  BGP state = Established, up for 16:23:45</w:t>
      </w:r>
    </w:p>
    <w:p w14:paraId="5CFEC550" w14:textId="5EF9E819" w:rsidR="00AA7AAE" w:rsidRDefault="00AA7AAE" w:rsidP="00225813">
      <w:pPr>
        <w:pStyle w:val="CMDOutput"/>
      </w:pPr>
      <w:r>
        <w:t xml:space="preserve">  Last read 00:00:29, last write 00:00:51, hold time is 180, keepalive interval</w:t>
      </w:r>
      <w:r w:rsidR="00963E95">
        <w:t xml:space="preserve"> </w:t>
      </w:r>
      <w:r>
        <w:t>is 60 seconds</w:t>
      </w:r>
    </w:p>
    <w:p w14:paraId="34E47F21" w14:textId="77777777" w:rsidR="00AA7AAE" w:rsidRDefault="00AA7AAE" w:rsidP="00225813">
      <w:pPr>
        <w:pStyle w:val="CMDOutput"/>
      </w:pPr>
      <w:r>
        <w:t xml:space="preserve">  Neighbor sessions:</w:t>
      </w:r>
    </w:p>
    <w:p w14:paraId="3CEDF280" w14:textId="77777777" w:rsidR="00AA7AAE" w:rsidRDefault="00AA7AAE" w:rsidP="00225813">
      <w:pPr>
        <w:pStyle w:val="CMDOutput"/>
      </w:pPr>
      <w:r>
        <w:t xml:space="preserve">    1 active, is not multisession capable (disabled)</w:t>
      </w:r>
    </w:p>
    <w:p w14:paraId="0F7CE65B" w14:textId="77777777" w:rsidR="00AA7AAE" w:rsidRDefault="00AA7AAE" w:rsidP="00225813">
      <w:pPr>
        <w:pStyle w:val="CMDOutput"/>
      </w:pPr>
      <w:r>
        <w:t xml:space="preserve">  Neighbor capabilities:</w:t>
      </w:r>
    </w:p>
    <w:p w14:paraId="459DD9F8" w14:textId="77777777" w:rsidR="00AA7AAE" w:rsidRDefault="00AA7AAE" w:rsidP="00225813">
      <w:pPr>
        <w:pStyle w:val="CMDOutput"/>
      </w:pPr>
      <w:r>
        <w:t xml:space="preserve">    Route refresh: advertised and received(new)</w:t>
      </w:r>
    </w:p>
    <w:p w14:paraId="53BFDFAD" w14:textId="77777777" w:rsidR="00AA7AAE" w:rsidRDefault="00AA7AAE" w:rsidP="00225813">
      <w:pPr>
        <w:pStyle w:val="CMDOutput"/>
      </w:pPr>
      <w:r>
        <w:t xml:space="preserve">    Four-octets ASN Capability: advertised and received</w:t>
      </w:r>
    </w:p>
    <w:p w14:paraId="02F4CEDC" w14:textId="77777777" w:rsidR="00AA7AAE" w:rsidRDefault="00AA7AAE" w:rsidP="00225813">
      <w:pPr>
        <w:pStyle w:val="CMDOutput"/>
      </w:pPr>
      <w:r>
        <w:t xml:space="preserve">    Address family IPv4 Unicast: advertised and received</w:t>
      </w:r>
    </w:p>
    <w:p w14:paraId="04B08DB1" w14:textId="77777777" w:rsidR="00AA7AAE" w:rsidRDefault="00AA7AAE" w:rsidP="00225813">
      <w:pPr>
        <w:pStyle w:val="CMDOutput"/>
      </w:pPr>
      <w:r>
        <w:t xml:space="preserve">    Enhanced Refresh Capability: advertised and received</w:t>
      </w:r>
    </w:p>
    <w:p w14:paraId="04386286" w14:textId="77777777" w:rsidR="00AA7AAE" w:rsidRDefault="00AA7AAE" w:rsidP="00225813">
      <w:pPr>
        <w:pStyle w:val="CMDOutput"/>
      </w:pPr>
      <w:r>
        <w:t xml:space="preserve">    Multisession Capability:</w:t>
      </w:r>
    </w:p>
    <w:p w14:paraId="02286107" w14:textId="77777777" w:rsidR="00AA7AAE" w:rsidRDefault="00AA7AAE" w:rsidP="00225813">
      <w:pPr>
        <w:pStyle w:val="CMDOutput"/>
      </w:pPr>
      <w:r>
        <w:t xml:space="preserve">    Stateful switchover support enabled: NO for session 1</w:t>
      </w:r>
    </w:p>
    <w:p w14:paraId="621EF028" w14:textId="77777777" w:rsidR="00AA7AAE" w:rsidRDefault="00AA7AAE" w:rsidP="00225813">
      <w:pPr>
        <w:pStyle w:val="CMDOutput"/>
      </w:pPr>
      <w:r>
        <w:lastRenderedPageBreak/>
        <w:t xml:space="preserve">  Message statistics:</w:t>
      </w:r>
    </w:p>
    <w:p w14:paraId="57F024AF" w14:textId="77777777" w:rsidR="00AA7AAE" w:rsidRDefault="00AA7AAE" w:rsidP="00225813">
      <w:pPr>
        <w:pStyle w:val="CMDOutput"/>
      </w:pPr>
      <w:r>
        <w:t xml:space="preserve">    </w:t>
      </w:r>
      <w:proofErr w:type="spellStart"/>
      <w:r>
        <w:t>InQ</w:t>
      </w:r>
      <w:proofErr w:type="spellEnd"/>
      <w:r>
        <w:t xml:space="preserve"> depth is 0</w:t>
      </w:r>
    </w:p>
    <w:p w14:paraId="32BC404A" w14:textId="77777777" w:rsidR="00AA7AAE" w:rsidRDefault="00AA7AAE" w:rsidP="00225813">
      <w:pPr>
        <w:pStyle w:val="CMDOutput"/>
      </w:pPr>
      <w:r>
        <w:t xml:space="preserve">    </w:t>
      </w:r>
      <w:proofErr w:type="spellStart"/>
      <w:r>
        <w:t>OutQ</w:t>
      </w:r>
      <w:proofErr w:type="spellEnd"/>
      <w:r>
        <w:t xml:space="preserve"> depth is 0</w:t>
      </w:r>
    </w:p>
    <w:p w14:paraId="7AFB343D" w14:textId="77777777" w:rsidR="00AA7AAE" w:rsidRDefault="00AA7AAE" w:rsidP="00225813">
      <w:pPr>
        <w:pStyle w:val="CMDOutput"/>
      </w:pPr>
    </w:p>
    <w:p w14:paraId="121014CE" w14:textId="77777777" w:rsidR="00AA7AAE" w:rsidRDefault="00AA7AAE" w:rsidP="00225813">
      <w:pPr>
        <w:pStyle w:val="CMDOutput"/>
      </w:pPr>
      <w:r>
        <w:t xml:space="preserve">                         Sent       Rcvd</w:t>
      </w:r>
    </w:p>
    <w:p w14:paraId="0DFAD411" w14:textId="77777777" w:rsidR="00AA7AAE" w:rsidRDefault="00AA7AAE" w:rsidP="00225813">
      <w:pPr>
        <w:pStyle w:val="CMDOutput"/>
      </w:pPr>
      <w:r>
        <w:t xml:space="preserve">    Opens:                  1          1</w:t>
      </w:r>
    </w:p>
    <w:p w14:paraId="6AA6509D" w14:textId="77777777" w:rsidR="00AA7AAE" w:rsidRDefault="00AA7AAE" w:rsidP="00225813">
      <w:pPr>
        <w:pStyle w:val="CMDOutput"/>
      </w:pPr>
      <w:r>
        <w:t xml:space="preserve">    Notifications:          0          0</w:t>
      </w:r>
    </w:p>
    <w:p w14:paraId="096F78F8" w14:textId="77777777" w:rsidR="00AA7AAE" w:rsidRDefault="00AA7AAE" w:rsidP="00225813">
      <w:pPr>
        <w:pStyle w:val="CMDOutput"/>
      </w:pPr>
      <w:r>
        <w:t xml:space="preserve">    Updates:                9          5</w:t>
      </w:r>
    </w:p>
    <w:p w14:paraId="14808515" w14:textId="77777777" w:rsidR="00AA7AAE" w:rsidRDefault="00AA7AAE" w:rsidP="00225813">
      <w:pPr>
        <w:pStyle w:val="CMDOutput"/>
      </w:pPr>
      <w:r>
        <w:t xml:space="preserve">    Keepalives:          1082       1088</w:t>
      </w:r>
    </w:p>
    <w:p w14:paraId="217E38F1" w14:textId="77777777" w:rsidR="00AA7AAE" w:rsidRDefault="00AA7AAE" w:rsidP="00225813">
      <w:pPr>
        <w:pStyle w:val="CMDOutput"/>
      </w:pPr>
      <w:r>
        <w:t xml:space="preserve">    Route Refresh:          0          0</w:t>
      </w:r>
    </w:p>
    <w:p w14:paraId="025B45E1" w14:textId="77777777" w:rsidR="00AA7AAE" w:rsidRDefault="00AA7AAE" w:rsidP="00225813">
      <w:pPr>
        <w:pStyle w:val="CMDOutput"/>
      </w:pPr>
      <w:r>
        <w:t xml:space="preserve">    Total:               1096       1096</w:t>
      </w:r>
    </w:p>
    <w:p w14:paraId="0294716E" w14:textId="77777777" w:rsidR="00AA7AAE" w:rsidRDefault="00AA7AAE" w:rsidP="00225813">
      <w:pPr>
        <w:pStyle w:val="CMDOutput"/>
      </w:pPr>
      <w:r>
        <w:t xml:space="preserve">  Do log neighbor state changes (via global configuration)</w:t>
      </w:r>
    </w:p>
    <w:p w14:paraId="13D02E48" w14:textId="77777777" w:rsidR="00AA7AAE" w:rsidRDefault="00AA7AAE" w:rsidP="00225813">
      <w:pPr>
        <w:pStyle w:val="CMDOutput"/>
      </w:pPr>
      <w:r>
        <w:t xml:space="preserve">  Default minimum time between advertisement runs is 30 seconds</w:t>
      </w:r>
    </w:p>
    <w:p w14:paraId="01F8CDCA" w14:textId="77777777" w:rsidR="00AA7AAE" w:rsidRDefault="00AA7AAE" w:rsidP="00225813">
      <w:pPr>
        <w:pStyle w:val="CMDOutput"/>
      </w:pPr>
      <w:r>
        <w:t>&lt;output omitted&gt;</w:t>
      </w:r>
    </w:p>
    <w:p w14:paraId="41423DBD" w14:textId="77777777" w:rsidR="00AA7AAE" w:rsidRDefault="00DE04EB" w:rsidP="00225813">
      <w:pPr>
        <w:pStyle w:val="Heading4"/>
      </w:pPr>
      <w:r>
        <w:t>Questions:</w:t>
      </w:r>
    </w:p>
    <w:p w14:paraId="25475BCC" w14:textId="77777777" w:rsidR="00AA7AAE" w:rsidRPr="00E31600" w:rsidRDefault="00AA7AAE" w:rsidP="00225813">
      <w:pPr>
        <w:pStyle w:val="BodyTextL50"/>
        <w:spacing w:before="0"/>
      </w:pPr>
      <w:r>
        <w:t>How many neighbors does R2 have and what are their router IDs?</w:t>
      </w:r>
    </w:p>
    <w:p w14:paraId="3D99564F" w14:textId="77777777" w:rsidR="00DE04EB" w:rsidRDefault="00DE04EB" w:rsidP="00DE04EB">
      <w:pPr>
        <w:pStyle w:val="AnswerLineL50"/>
      </w:pPr>
      <w:r>
        <w:t>Type your answers here.</w:t>
      </w:r>
    </w:p>
    <w:p w14:paraId="58E83822" w14:textId="77777777" w:rsidR="00AA7AAE" w:rsidRPr="00225813" w:rsidRDefault="00AA7AAE" w:rsidP="00225813">
      <w:pPr>
        <w:pStyle w:val="BodyTextL50"/>
        <w:rPr>
          <w:rStyle w:val="AnswerGray"/>
          <w:highlight w:val="lightGray"/>
        </w:rPr>
      </w:pPr>
      <w:r w:rsidRPr="00225813">
        <w:rPr>
          <w:rStyle w:val="AnswerGray"/>
          <w:highlight w:val="lightGray"/>
        </w:rPr>
        <w:t>Two neighbors: 1.1.1.1 and 3.3.3.3</w:t>
      </w:r>
    </w:p>
    <w:p w14:paraId="5FBE4731" w14:textId="77777777" w:rsidR="00AA7AAE" w:rsidRPr="00E31600" w:rsidRDefault="00AA7AAE" w:rsidP="00225813">
      <w:pPr>
        <w:pStyle w:val="BodyTextL50"/>
      </w:pPr>
      <w:r>
        <w:t>What is the BGP state of both neighbors?</w:t>
      </w:r>
    </w:p>
    <w:p w14:paraId="21BE10A6" w14:textId="77777777" w:rsidR="00DE04EB" w:rsidRDefault="00DE04EB" w:rsidP="00DE04EB">
      <w:pPr>
        <w:pStyle w:val="AnswerLineL50"/>
      </w:pPr>
      <w:r>
        <w:t>Type your answers here.</w:t>
      </w:r>
    </w:p>
    <w:p w14:paraId="4D516E72" w14:textId="77777777" w:rsidR="00AA7AAE" w:rsidRPr="00225813" w:rsidRDefault="00AA7AAE" w:rsidP="00225813">
      <w:pPr>
        <w:pStyle w:val="BodyTextL50"/>
        <w:rPr>
          <w:rStyle w:val="AnswerGray"/>
          <w:highlight w:val="lightGray"/>
        </w:rPr>
      </w:pPr>
      <w:r w:rsidRPr="00225813">
        <w:rPr>
          <w:rStyle w:val="AnswerGray"/>
          <w:highlight w:val="lightGray"/>
        </w:rPr>
        <w:t>established</w:t>
      </w:r>
    </w:p>
    <w:p w14:paraId="4806F0F1" w14:textId="77777777" w:rsidR="00AA7AAE" w:rsidRPr="00E31600" w:rsidRDefault="00AA7AAE" w:rsidP="00225813">
      <w:pPr>
        <w:pStyle w:val="BodyTextL50"/>
      </w:pPr>
      <w:r>
        <w:t>What are the keepalive and hold time value for both neighbors?</w:t>
      </w:r>
    </w:p>
    <w:p w14:paraId="4D562C1C" w14:textId="77777777" w:rsidR="00DE04EB" w:rsidRDefault="00DE04EB" w:rsidP="00DE04EB">
      <w:pPr>
        <w:pStyle w:val="AnswerLineL50"/>
      </w:pPr>
      <w:r>
        <w:t>Type your answers here.</w:t>
      </w:r>
    </w:p>
    <w:p w14:paraId="247E5D81" w14:textId="62A8018F" w:rsidR="00AA7AAE" w:rsidRDefault="00AA7AAE">
      <w:pPr>
        <w:pStyle w:val="BodyTextL50"/>
        <w:rPr>
          <w:rStyle w:val="AnswerGray"/>
          <w:highlight w:val="lightGray"/>
        </w:rPr>
      </w:pPr>
      <w:r w:rsidRPr="00225813">
        <w:rPr>
          <w:rStyle w:val="AnswerGray"/>
          <w:highlight w:val="lightGray"/>
        </w:rPr>
        <w:t>Keepalive is 60 seconds, hold time is180 seconds</w:t>
      </w:r>
    </w:p>
    <w:p w14:paraId="4F8314DE" w14:textId="77777777" w:rsidR="003253B9" w:rsidRPr="00356E88" w:rsidRDefault="003253B9" w:rsidP="003253B9">
      <w:pPr>
        <w:pStyle w:val="ConfigWindow"/>
      </w:pPr>
      <w:r>
        <w:t>Close configuration window</w:t>
      </w:r>
    </w:p>
    <w:p w14:paraId="1ED5DD54" w14:textId="77777777" w:rsidR="00AA7AAE" w:rsidRDefault="00AA7AAE" w:rsidP="00225813">
      <w:pPr>
        <w:pStyle w:val="Heading2"/>
        <w:spacing w:before="120"/>
      </w:pPr>
      <w:r>
        <w:t>Configure and Verify Route Summarization and Atomic Aggregate</w:t>
      </w:r>
    </w:p>
    <w:p w14:paraId="362E53B0" w14:textId="77777777" w:rsidR="00AA7AAE" w:rsidRDefault="00AA7AAE" w:rsidP="00AA7AAE">
      <w:pPr>
        <w:pStyle w:val="Heading3"/>
      </w:pPr>
      <w:r>
        <w:t>Configure route summarization using atomic aggregate.</w:t>
      </w:r>
    </w:p>
    <w:p w14:paraId="2A4D6ABE" w14:textId="77777777" w:rsidR="00AA7AAE" w:rsidRDefault="00AA7AAE" w:rsidP="00225813">
      <w:pPr>
        <w:pStyle w:val="BodyTextL25"/>
      </w:pPr>
      <w:r>
        <w:t>Summarizing prefixes conserves router resources and accelerates best-path calculation by reducing the size of the table. Summarization can be configured either for prefixes originated by the AS or prefixes received from downstream providers. Summarization also provides the benefits of stability by hiding flapping routes or having to install new prefixes when they are contained within a summary.</w:t>
      </w:r>
    </w:p>
    <w:p w14:paraId="7704D2C3" w14:textId="74AD5752" w:rsidR="00AA7AAE" w:rsidRDefault="00AA7AAE" w:rsidP="00225813">
      <w:pPr>
        <w:pStyle w:val="BodyTextL25"/>
      </w:pPr>
      <w:r>
        <w:t>Although AS 1000 only has two prefixes 192.168.1.0/27 and 192.168.1.64/26, this customer has been allocated the entire 192.168.1.0/24 prefix. R3 in AS 300 has two prefixes 192.168.3.0/27 and 192.168.3.64/26 but has been allocated the entire 192.168.3.0/24 prefix.</w:t>
      </w:r>
    </w:p>
    <w:p w14:paraId="0F167795" w14:textId="1527DC4F" w:rsidR="00AA7AAE" w:rsidRDefault="00AA7AAE" w:rsidP="00225813">
      <w:pPr>
        <w:pStyle w:val="BodyTextL25"/>
        <w:spacing w:after="0"/>
      </w:pPr>
      <w:r>
        <w:t xml:space="preserve">Configure R1 and R3 to advertise a summary or aggregate route using the </w:t>
      </w:r>
      <w:r w:rsidRPr="00804160">
        <w:rPr>
          <w:b/>
          <w:bCs/>
        </w:rPr>
        <w:t>aggregate-address</w:t>
      </w:r>
      <w:r>
        <w:t xml:space="preserve"> command. The </w:t>
      </w:r>
      <w:r w:rsidRPr="005D622E">
        <w:rPr>
          <w:b/>
        </w:rPr>
        <w:t>summary-only</w:t>
      </w:r>
      <w:r>
        <w:t xml:space="preserve"> option suppresses the specific prefixes that are summarized from also being advertised. Notice that this command is configured in </w:t>
      </w:r>
      <w:r w:rsidRPr="005D622E">
        <w:rPr>
          <w:b/>
        </w:rPr>
        <w:t>address-family ipv4</w:t>
      </w:r>
      <w:r>
        <w:t xml:space="preserve"> configuration mode on R3.</w:t>
      </w:r>
    </w:p>
    <w:p w14:paraId="374B80C8" w14:textId="78396787" w:rsidR="003253B9" w:rsidRPr="00356E88" w:rsidRDefault="003253B9" w:rsidP="003253B9">
      <w:pPr>
        <w:pStyle w:val="ConfigWindow"/>
      </w:pPr>
      <w:r>
        <w:t>Open configuration window</w:t>
      </w:r>
    </w:p>
    <w:p w14:paraId="6BF6429A" w14:textId="77777777" w:rsidR="00AA7AAE" w:rsidRDefault="00AA7AAE" w:rsidP="00AA7AAE">
      <w:pPr>
        <w:pStyle w:val="CMD"/>
      </w:pPr>
      <w:r>
        <w:t xml:space="preserve">R1(config)# </w:t>
      </w:r>
      <w:r w:rsidRPr="005829AC">
        <w:rPr>
          <w:b/>
          <w:bCs/>
        </w:rPr>
        <w:t>router bgp 1000</w:t>
      </w:r>
    </w:p>
    <w:p w14:paraId="616605FB" w14:textId="77777777" w:rsidR="00AA7AAE" w:rsidRPr="005829AC" w:rsidRDefault="00AA7AAE" w:rsidP="00AA7AAE">
      <w:pPr>
        <w:pStyle w:val="CMD"/>
        <w:rPr>
          <w:b/>
          <w:bCs/>
        </w:rPr>
      </w:pPr>
      <w:r>
        <w:t xml:space="preserve">R1(config-router)# </w:t>
      </w:r>
      <w:r w:rsidRPr="005829AC">
        <w:rPr>
          <w:b/>
          <w:bCs/>
        </w:rPr>
        <w:t>aggregate-address 192.168.1.0 255.255.255.0 summary-only</w:t>
      </w:r>
    </w:p>
    <w:p w14:paraId="220047BA" w14:textId="77777777" w:rsidR="00AA7AAE" w:rsidRDefault="00AA7AAE" w:rsidP="00AA7AAE">
      <w:pPr>
        <w:pStyle w:val="CMD"/>
      </w:pPr>
    </w:p>
    <w:p w14:paraId="7FCC605E" w14:textId="77777777" w:rsidR="00AA7AAE" w:rsidRDefault="00AA7AAE" w:rsidP="00AA7AAE">
      <w:pPr>
        <w:pStyle w:val="CMD"/>
      </w:pPr>
      <w:r>
        <w:t xml:space="preserve">R3(config)# </w:t>
      </w:r>
      <w:r w:rsidRPr="005829AC">
        <w:rPr>
          <w:b/>
          <w:bCs/>
        </w:rPr>
        <w:t>router bgp 300</w:t>
      </w:r>
    </w:p>
    <w:p w14:paraId="5E99E005" w14:textId="77777777" w:rsidR="00AA7AAE" w:rsidRDefault="00AA7AAE" w:rsidP="00AA7AAE">
      <w:pPr>
        <w:pStyle w:val="CMD"/>
      </w:pPr>
      <w:r>
        <w:t xml:space="preserve">R3(config-router)# </w:t>
      </w:r>
      <w:r w:rsidRPr="005829AC">
        <w:rPr>
          <w:b/>
          <w:bCs/>
        </w:rPr>
        <w:t>address-family ipv4</w:t>
      </w:r>
    </w:p>
    <w:p w14:paraId="503412FB" w14:textId="77777777" w:rsidR="00AA7AAE" w:rsidRPr="00225813" w:rsidRDefault="00AA7AAE" w:rsidP="00AA7AAE">
      <w:pPr>
        <w:pStyle w:val="CMD"/>
        <w:rPr>
          <w:rStyle w:val="CMDOutputChar"/>
        </w:rPr>
      </w:pPr>
      <w:r>
        <w:t xml:space="preserve">R3(config-router-af)# </w:t>
      </w:r>
      <w:r w:rsidRPr="00E922F6">
        <w:rPr>
          <w:rStyle w:val="CMDOutputChar"/>
          <w:b/>
          <w:bCs/>
        </w:rPr>
        <w:t>aggregate-address 192.168.3.0 255.255.255.0 summary-only</w:t>
      </w:r>
    </w:p>
    <w:p w14:paraId="534468D3" w14:textId="77777777" w:rsidR="00AA7AAE" w:rsidRDefault="00AA7AAE" w:rsidP="00AA7AAE">
      <w:pPr>
        <w:pStyle w:val="Heading3"/>
      </w:pPr>
      <w:r>
        <w:lastRenderedPageBreak/>
        <w:t>Verify route summarization using atomic aggregate.</w:t>
      </w:r>
    </w:p>
    <w:p w14:paraId="0D94F373" w14:textId="38FBE6CA" w:rsidR="00AA7AAE" w:rsidRDefault="00AA7AAE" w:rsidP="00AA7AAE">
      <w:pPr>
        <w:pStyle w:val="SubStepAlpha"/>
      </w:pPr>
      <w:r>
        <w:t>Examine the routing tables on each router to verify the route summarization for the two prefixes. Verify that R1 and R3 are each</w:t>
      </w:r>
      <w:r w:rsidRPr="00F7411C">
        <w:t xml:space="preserve"> receiving the summary route from the other router.</w:t>
      </w:r>
      <w:r>
        <w:t xml:space="preserve"> Verify that R2 is receiving aggregate routes from both R1 and R3.</w:t>
      </w:r>
    </w:p>
    <w:p w14:paraId="54B90510" w14:textId="77777777" w:rsidR="00AA7AAE" w:rsidRDefault="00AA7AAE" w:rsidP="00AA7AAE">
      <w:pPr>
        <w:pStyle w:val="CMD"/>
      </w:pPr>
      <w:r>
        <w:t xml:space="preserve">R1# </w:t>
      </w:r>
      <w:r w:rsidRPr="00E33AD1">
        <w:rPr>
          <w:b/>
          <w:bCs/>
        </w:rPr>
        <w:t xml:space="preserve">show ip route </w:t>
      </w:r>
      <w:r>
        <w:rPr>
          <w:b/>
          <w:bCs/>
        </w:rPr>
        <w:t>bgp | begin Gateway</w:t>
      </w:r>
    </w:p>
    <w:p w14:paraId="59041FDC" w14:textId="77777777" w:rsidR="00AA7AAE" w:rsidRDefault="00AA7AAE" w:rsidP="00AA7AAE">
      <w:pPr>
        <w:pStyle w:val="CMD"/>
      </w:pPr>
      <w:r>
        <w:t>Gateway of last resort is not set</w:t>
      </w:r>
    </w:p>
    <w:p w14:paraId="0E472E17" w14:textId="77777777" w:rsidR="00AA7AAE" w:rsidRDefault="00AA7AAE" w:rsidP="00AA7AAE">
      <w:pPr>
        <w:pStyle w:val="CMD"/>
      </w:pPr>
    </w:p>
    <w:p w14:paraId="5BBFE2CC" w14:textId="77777777" w:rsidR="00AA7AAE" w:rsidRDefault="00AA7AAE" w:rsidP="00AA7AAE">
      <w:pPr>
        <w:pStyle w:val="CMD"/>
      </w:pPr>
      <w:r>
        <w:t xml:space="preserve">      192.168.1.0/24 is variably </w:t>
      </w:r>
      <w:proofErr w:type="spellStart"/>
      <w:r>
        <w:t>subnetted</w:t>
      </w:r>
      <w:proofErr w:type="spellEnd"/>
      <w:r>
        <w:t>, 5 subnets, 4 masks</w:t>
      </w:r>
    </w:p>
    <w:p w14:paraId="6B6CA005" w14:textId="77777777" w:rsidR="00AA7AAE" w:rsidRDefault="00AA7AAE" w:rsidP="00AA7AAE">
      <w:pPr>
        <w:pStyle w:val="CMD"/>
      </w:pPr>
      <w:r>
        <w:t xml:space="preserve">B        </w:t>
      </w:r>
      <w:r w:rsidRPr="005D622E">
        <w:rPr>
          <w:highlight w:val="yellow"/>
        </w:rPr>
        <w:t>192.168.1.0/24</w:t>
      </w:r>
      <w:r w:rsidRPr="00004910">
        <w:t xml:space="preserve"> [200/0], 00:27:47, </w:t>
      </w:r>
      <w:r w:rsidRPr="005D622E">
        <w:rPr>
          <w:highlight w:val="yellow"/>
        </w:rPr>
        <w:t>Null0</w:t>
      </w:r>
    </w:p>
    <w:p w14:paraId="4143DFF2" w14:textId="77777777" w:rsidR="00AA7AAE" w:rsidRDefault="00AA7AAE" w:rsidP="00AA7AAE">
      <w:pPr>
        <w:pStyle w:val="CMD"/>
      </w:pPr>
      <w:r>
        <w:t xml:space="preserve">      192.168.2.0/24 is variably </w:t>
      </w:r>
      <w:proofErr w:type="spellStart"/>
      <w:r>
        <w:t>subnetted</w:t>
      </w:r>
      <w:proofErr w:type="spellEnd"/>
      <w:r>
        <w:t>, 2 subnets, 2 masks</w:t>
      </w:r>
    </w:p>
    <w:p w14:paraId="63F311C4" w14:textId="77777777" w:rsidR="00AA7AAE" w:rsidRDefault="00AA7AAE" w:rsidP="00AA7AAE">
      <w:pPr>
        <w:pStyle w:val="CMD"/>
      </w:pPr>
      <w:r>
        <w:t>B        192.168.2.0/27 [20/0] via 10.1.2.2, 13:34:31</w:t>
      </w:r>
    </w:p>
    <w:p w14:paraId="7EFD77A6" w14:textId="77777777" w:rsidR="00AA7AAE" w:rsidRDefault="00AA7AAE" w:rsidP="00AA7AAE">
      <w:pPr>
        <w:pStyle w:val="CMD"/>
      </w:pPr>
      <w:r>
        <w:t>B        192.168.2.64/26 [20/0] via 10.1.2.2, 13:34:31</w:t>
      </w:r>
    </w:p>
    <w:p w14:paraId="32F7FEE4" w14:textId="36DE6CC2" w:rsidR="00AA7AAE" w:rsidRDefault="00AA7AAE" w:rsidP="00E922F6">
      <w:pPr>
        <w:pStyle w:val="CMD"/>
      </w:pPr>
      <w:r>
        <w:t xml:space="preserve">B     </w:t>
      </w:r>
      <w:r w:rsidRPr="005D622E">
        <w:rPr>
          <w:highlight w:val="yellow"/>
        </w:rPr>
        <w:t>192.168.3.0/24</w:t>
      </w:r>
      <w:r w:rsidRPr="00004910">
        <w:t xml:space="preserve"> [20/0] via 10.1.3.3</w:t>
      </w:r>
      <w:r>
        <w:t>, 00:26:01</w:t>
      </w:r>
    </w:p>
    <w:p w14:paraId="6EFA5155" w14:textId="77777777" w:rsidR="00AA7AAE" w:rsidRDefault="00AA7AAE" w:rsidP="00AA7AAE">
      <w:pPr>
        <w:pStyle w:val="CMD"/>
      </w:pPr>
    </w:p>
    <w:p w14:paraId="24893C7B" w14:textId="0DFF1656" w:rsidR="00AA7AAE" w:rsidRDefault="00AA7AAE" w:rsidP="00E922F6">
      <w:pPr>
        <w:pStyle w:val="CMD"/>
      </w:pPr>
      <w:r>
        <w:t xml:space="preserve">R2# </w:t>
      </w:r>
      <w:r w:rsidRPr="00E33AD1">
        <w:rPr>
          <w:b/>
          <w:bCs/>
        </w:rPr>
        <w:t xml:space="preserve">show ip route </w:t>
      </w:r>
      <w:r>
        <w:rPr>
          <w:b/>
          <w:bCs/>
        </w:rPr>
        <w:t>bgp | begin Gateway</w:t>
      </w:r>
    </w:p>
    <w:p w14:paraId="3FE20ADB" w14:textId="77777777" w:rsidR="00AA7AAE" w:rsidRDefault="00AA7AAE" w:rsidP="00AA7AAE">
      <w:pPr>
        <w:pStyle w:val="CMD"/>
      </w:pPr>
      <w:r>
        <w:t>Gateway of last resort is not set</w:t>
      </w:r>
    </w:p>
    <w:p w14:paraId="5DC75B08" w14:textId="77777777" w:rsidR="00AA7AAE" w:rsidRDefault="00AA7AAE" w:rsidP="00AA7AAE">
      <w:pPr>
        <w:pStyle w:val="CMD"/>
      </w:pPr>
    </w:p>
    <w:p w14:paraId="43FC3C30" w14:textId="77777777" w:rsidR="00AA7AAE" w:rsidRDefault="00AA7AAE" w:rsidP="00AA7AAE">
      <w:pPr>
        <w:pStyle w:val="CMD"/>
      </w:pPr>
      <w:r>
        <w:t xml:space="preserve">B     </w:t>
      </w:r>
      <w:r w:rsidRPr="005D622E">
        <w:rPr>
          <w:highlight w:val="yellow"/>
        </w:rPr>
        <w:t>192.168.1.0/24</w:t>
      </w:r>
      <w:r>
        <w:t xml:space="preserve"> [20/0] via 10.1.2.1, 00:33:53</w:t>
      </w:r>
    </w:p>
    <w:p w14:paraId="4ADC737F" w14:textId="4AB2E744" w:rsidR="00AA7AAE" w:rsidRDefault="00AA7AAE" w:rsidP="00E922F6">
      <w:pPr>
        <w:pStyle w:val="CMD"/>
      </w:pPr>
      <w:r>
        <w:t xml:space="preserve">B     </w:t>
      </w:r>
      <w:r w:rsidRPr="005D622E">
        <w:rPr>
          <w:highlight w:val="yellow"/>
        </w:rPr>
        <w:t>192.168.3.0/24</w:t>
      </w:r>
      <w:r>
        <w:t xml:space="preserve"> [20/0] via 10.2.3.3, 00:32:08</w:t>
      </w:r>
    </w:p>
    <w:p w14:paraId="0647A622" w14:textId="77777777" w:rsidR="00AA7AAE" w:rsidRDefault="00AA7AAE" w:rsidP="00AA7AAE">
      <w:pPr>
        <w:pStyle w:val="CMD"/>
      </w:pPr>
    </w:p>
    <w:p w14:paraId="05BD1569" w14:textId="77777777" w:rsidR="00AA7AAE" w:rsidRDefault="00AA7AAE" w:rsidP="00AA7AAE">
      <w:pPr>
        <w:pStyle w:val="CMD"/>
      </w:pPr>
      <w:r>
        <w:t xml:space="preserve">R3# </w:t>
      </w:r>
      <w:r w:rsidRPr="00E33AD1">
        <w:rPr>
          <w:b/>
          <w:bCs/>
        </w:rPr>
        <w:t xml:space="preserve">show ip route </w:t>
      </w:r>
      <w:r>
        <w:rPr>
          <w:b/>
          <w:bCs/>
        </w:rPr>
        <w:t>bgp | begin Gateway</w:t>
      </w:r>
    </w:p>
    <w:p w14:paraId="41EB1351" w14:textId="77777777" w:rsidR="00AA7AAE" w:rsidRDefault="00AA7AAE" w:rsidP="00AA7AAE">
      <w:pPr>
        <w:pStyle w:val="CMD"/>
      </w:pPr>
      <w:r>
        <w:t>Gateway of last resort is not set</w:t>
      </w:r>
    </w:p>
    <w:p w14:paraId="7250F0C6" w14:textId="77777777" w:rsidR="00AA7AAE" w:rsidRDefault="00AA7AAE" w:rsidP="00AA7AAE">
      <w:pPr>
        <w:pStyle w:val="CMD"/>
      </w:pPr>
    </w:p>
    <w:p w14:paraId="2631E0C8" w14:textId="77777777" w:rsidR="00AA7AAE" w:rsidRDefault="00AA7AAE" w:rsidP="00AA7AAE">
      <w:pPr>
        <w:pStyle w:val="CMD"/>
      </w:pPr>
      <w:r>
        <w:t xml:space="preserve">B     </w:t>
      </w:r>
      <w:r w:rsidRPr="005D622E">
        <w:rPr>
          <w:highlight w:val="yellow"/>
        </w:rPr>
        <w:t>192.168.1.0/24</w:t>
      </w:r>
      <w:r>
        <w:t xml:space="preserve"> [20/0] via 10.1.3.1, 00:36:52</w:t>
      </w:r>
    </w:p>
    <w:p w14:paraId="62890E14" w14:textId="77777777" w:rsidR="00AA7AAE" w:rsidRDefault="00AA7AAE" w:rsidP="00AA7AAE">
      <w:pPr>
        <w:pStyle w:val="CMD"/>
      </w:pPr>
      <w:r>
        <w:t xml:space="preserve">      192.168.2.0/24 is variably </w:t>
      </w:r>
      <w:proofErr w:type="spellStart"/>
      <w:r>
        <w:t>subnetted</w:t>
      </w:r>
      <w:proofErr w:type="spellEnd"/>
      <w:r>
        <w:t>, 2 subnets, 2 masks</w:t>
      </w:r>
    </w:p>
    <w:p w14:paraId="3EEE02A9" w14:textId="77777777" w:rsidR="00AA7AAE" w:rsidRDefault="00AA7AAE" w:rsidP="00AA7AAE">
      <w:pPr>
        <w:pStyle w:val="CMD"/>
      </w:pPr>
      <w:r>
        <w:t>B        192.168.2.0/27 [20/0] via 10.2.3.2, 02:10:48</w:t>
      </w:r>
    </w:p>
    <w:p w14:paraId="4BE8EEBA" w14:textId="77777777" w:rsidR="00AA7AAE" w:rsidRDefault="00AA7AAE" w:rsidP="00AA7AAE">
      <w:pPr>
        <w:pStyle w:val="CMD"/>
      </w:pPr>
      <w:r>
        <w:t>B        192.168.2.64/26 [20/0] via 10.2.3.2, 02:10:48</w:t>
      </w:r>
    </w:p>
    <w:p w14:paraId="421B2D89" w14:textId="77777777" w:rsidR="00AA7AAE" w:rsidRDefault="00AA7AAE" w:rsidP="00AA7AAE">
      <w:pPr>
        <w:pStyle w:val="CMD"/>
      </w:pPr>
      <w:r>
        <w:t xml:space="preserve">      192.168.3.0/24 is variably </w:t>
      </w:r>
      <w:proofErr w:type="spellStart"/>
      <w:r>
        <w:t>subnetted</w:t>
      </w:r>
      <w:proofErr w:type="spellEnd"/>
      <w:r>
        <w:t>, 5 subnets, 4 masks</w:t>
      </w:r>
    </w:p>
    <w:p w14:paraId="27AEC40D" w14:textId="77777777" w:rsidR="00AA7AAE" w:rsidRDefault="00AA7AAE" w:rsidP="00AA7AAE">
      <w:pPr>
        <w:pStyle w:val="CMD"/>
      </w:pPr>
      <w:r>
        <w:t xml:space="preserve">B        </w:t>
      </w:r>
      <w:r w:rsidRPr="005D622E">
        <w:rPr>
          <w:highlight w:val="yellow"/>
        </w:rPr>
        <w:t>192.168.3.0/24</w:t>
      </w:r>
      <w:r>
        <w:t xml:space="preserve"> [200/0], 00:35:07, </w:t>
      </w:r>
      <w:r w:rsidRPr="005D622E">
        <w:rPr>
          <w:highlight w:val="yellow"/>
        </w:rPr>
        <w:t>Null0</w:t>
      </w:r>
    </w:p>
    <w:p w14:paraId="76A3F40C" w14:textId="77777777" w:rsidR="00DE04EB" w:rsidRDefault="00DE04EB" w:rsidP="00225813">
      <w:pPr>
        <w:pStyle w:val="Heading4"/>
      </w:pPr>
      <w:r>
        <w:t>Question:</w:t>
      </w:r>
    </w:p>
    <w:p w14:paraId="0AD65B96" w14:textId="77777777" w:rsidR="00AA7AAE" w:rsidRPr="00E31600" w:rsidRDefault="00AA7AAE" w:rsidP="00225813">
      <w:pPr>
        <w:pStyle w:val="BodyTextL50"/>
      </w:pPr>
      <w:r>
        <w:t>Why do R1 and R3 contain an entry with a next hop address of Null0? What is the result of having this Null0 route in the routing table?</w:t>
      </w:r>
    </w:p>
    <w:p w14:paraId="5C843A45" w14:textId="77777777" w:rsidR="00DE04EB" w:rsidRDefault="00DE04EB" w:rsidP="00DE04EB">
      <w:pPr>
        <w:pStyle w:val="AnswerLineL50"/>
      </w:pPr>
      <w:r>
        <w:t>Type your answers here.</w:t>
      </w:r>
    </w:p>
    <w:p w14:paraId="6DCC9F87" w14:textId="77777777" w:rsidR="00AA7AAE" w:rsidRPr="00225813" w:rsidRDefault="00AA7AAE" w:rsidP="00225813">
      <w:pPr>
        <w:pStyle w:val="BodyTextL50"/>
        <w:rPr>
          <w:rStyle w:val="AnswerGray"/>
        </w:rPr>
      </w:pPr>
      <w:r w:rsidRPr="00225813">
        <w:rPr>
          <w:rStyle w:val="AnswerGray"/>
          <w:highlight w:val="lightGray"/>
        </w:rPr>
        <w:t xml:space="preserve">This is the same prefix as the aggregate route advertised by this router. The router's routing table contains more specific routes. The Null0 route is a discard route for loop prevention. Any packets with a destination IPv4 address matching the aggregated prefix with the Null0 egress interface, but do not match a more specific route, will be dropped. </w:t>
      </w:r>
    </w:p>
    <w:p w14:paraId="493393E2" w14:textId="77777777" w:rsidR="00AA7AAE" w:rsidRDefault="00AA7AAE" w:rsidP="00AA7AAE">
      <w:pPr>
        <w:pStyle w:val="SubStepAlpha"/>
      </w:pPr>
      <w:r>
        <w:t>Examine the BGP table on router R2 to verify the route summarization. When a prefix has the default classful mask, the subnet mask is not displayed. Both 192.168.1.0 and 192.168.3.0 prefixes have a /24 prefix length which would be the default mask for a Class C address.</w:t>
      </w:r>
    </w:p>
    <w:p w14:paraId="243376E8" w14:textId="77777777" w:rsidR="00AA7AAE" w:rsidRDefault="00AA7AAE" w:rsidP="00AA7AAE">
      <w:pPr>
        <w:pStyle w:val="CMD"/>
      </w:pPr>
      <w:r>
        <w:t xml:space="preserve">R2# </w:t>
      </w:r>
      <w:r w:rsidRPr="00D720E0">
        <w:rPr>
          <w:b/>
          <w:bCs/>
        </w:rPr>
        <w:t>show ip bgp</w:t>
      </w:r>
    </w:p>
    <w:p w14:paraId="65656484" w14:textId="77777777" w:rsidR="00AA7AAE" w:rsidRDefault="00AA7AAE" w:rsidP="00225813">
      <w:pPr>
        <w:pStyle w:val="CMDOutput"/>
      </w:pPr>
      <w:r>
        <w:t>BGP table version is 69, local router ID is 1.1.1.1</w:t>
      </w:r>
    </w:p>
    <w:p w14:paraId="7DCE0BAB" w14:textId="77777777" w:rsidR="00AA7AAE" w:rsidRDefault="00AA7AAE" w:rsidP="00225813">
      <w:pPr>
        <w:pStyle w:val="CMDOutput"/>
      </w:pPr>
      <w:r>
        <w:t xml:space="preserve">Status codes: </w:t>
      </w:r>
      <w:r w:rsidRPr="009970F4">
        <w:t>s suppressed</w:t>
      </w:r>
      <w:r>
        <w:t>, d damped, h history, * valid, &gt; best, i - internal,</w:t>
      </w:r>
    </w:p>
    <w:p w14:paraId="64A298A7" w14:textId="77777777" w:rsidR="00AA7AAE" w:rsidRDefault="00AA7AAE" w:rsidP="00225813">
      <w:pPr>
        <w:pStyle w:val="CMDOutput"/>
      </w:pPr>
      <w:r>
        <w:t>&lt;output omitted&gt;</w:t>
      </w:r>
    </w:p>
    <w:p w14:paraId="4CC7307C" w14:textId="77777777" w:rsidR="00AA7AAE" w:rsidRDefault="00AA7AAE" w:rsidP="00225813">
      <w:pPr>
        <w:pStyle w:val="CMDOutput"/>
      </w:pPr>
    </w:p>
    <w:p w14:paraId="109BDB84" w14:textId="77777777" w:rsidR="00AA7AAE" w:rsidRDefault="00AA7AAE" w:rsidP="00225813">
      <w:pPr>
        <w:pStyle w:val="CMDOutput"/>
      </w:pPr>
      <w:r>
        <w:t xml:space="preserve">     Network          Next Hop            Metric </w:t>
      </w:r>
      <w:proofErr w:type="spellStart"/>
      <w:r>
        <w:t>LocPrf</w:t>
      </w:r>
      <w:proofErr w:type="spellEnd"/>
      <w:r>
        <w:t xml:space="preserve"> Weight Path</w:t>
      </w:r>
    </w:p>
    <w:p w14:paraId="464121F5" w14:textId="77777777" w:rsidR="00AA7AAE" w:rsidRDefault="00AA7AAE" w:rsidP="00225813">
      <w:pPr>
        <w:pStyle w:val="CMDOutput"/>
      </w:pPr>
      <w:r>
        <w:lastRenderedPageBreak/>
        <w:t xml:space="preserve"> *    </w:t>
      </w:r>
      <w:r w:rsidRPr="009970F4">
        <w:rPr>
          <w:highlight w:val="yellow"/>
        </w:rPr>
        <w:t>192.168.1.0</w:t>
      </w:r>
      <w:r>
        <w:t xml:space="preserve">      10.2.3.3                               0 300 1000 i</w:t>
      </w:r>
    </w:p>
    <w:p w14:paraId="4BC08706" w14:textId="77777777" w:rsidR="00AA7AAE" w:rsidRDefault="00AA7AAE" w:rsidP="00225813">
      <w:pPr>
        <w:pStyle w:val="CMDOutput"/>
      </w:pPr>
      <w:r>
        <w:t xml:space="preserve"> *&gt;                    10.1.2.1                 0             0 1000 i</w:t>
      </w:r>
    </w:p>
    <w:p w14:paraId="3408D4E9" w14:textId="77777777" w:rsidR="00AA7AAE" w:rsidRDefault="00AA7AAE" w:rsidP="00225813">
      <w:pPr>
        <w:pStyle w:val="CMDOutput"/>
      </w:pPr>
      <w:r>
        <w:t xml:space="preserve"> *&gt;   192.168.2.0/27   0.0.0.0                  0         32768 i</w:t>
      </w:r>
    </w:p>
    <w:p w14:paraId="51DCBF6B" w14:textId="77777777" w:rsidR="00AA7AAE" w:rsidRDefault="00AA7AAE" w:rsidP="00225813">
      <w:pPr>
        <w:pStyle w:val="CMDOutput"/>
      </w:pPr>
      <w:r>
        <w:t xml:space="preserve"> *&gt;   192.168.2.64/26  0.0.0.0                  0         32768 i</w:t>
      </w:r>
    </w:p>
    <w:p w14:paraId="1CA83E5F" w14:textId="77777777" w:rsidR="00AA7AAE" w:rsidRDefault="00AA7AAE" w:rsidP="00225813">
      <w:pPr>
        <w:pStyle w:val="CMDOutput"/>
      </w:pPr>
      <w:r>
        <w:t xml:space="preserve"> *    </w:t>
      </w:r>
      <w:r w:rsidRPr="009970F4">
        <w:rPr>
          <w:highlight w:val="yellow"/>
        </w:rPr>
        <w:t>192.168.3.0</w:t>
      </w:r>
      <w:r>
        <w:t xml:space="preserve">      10.1.2.1                               0 1000 300 i</w:t>
      </w:r>
    </w:p>
    <w:p w14:paraId="7D6D7576" w14:textId="77777777" w:rsidR="00AA7AAE" w:rsidRDefault="00AA7AAE" w:rsidP="00225813">
      <w:pPr>
        <w:pStyle w:val="CMDOutput"/>
      </w:pPr>
      <w:r>
        <w:t xml:space="preserve"> *&gt;                    10.2.3.3                 0             0 300 i</w:t>
      </w:r>
    </w:p>
    <w:p w14:paraId="472DD36D" w14:textId="77777777" w:rsidR="00AA7AAE" w:rsidRDefault="00AA7AAE" w:rsidP="00AA7AAE">
      <w:pPr>
        <w:pStyle w:val="SubStepAlpha"/>
      </w:pPr>
      <w:r>
        <w:t>Examine the BGP table on routers R2 and R3 and verify that each router is receiving the summary route from the other router.</w:t>
      </w:r>
    </w:p>
    <w:p w14:paraId="702E0471" w14:textId="77777777" w:rsidR="00AA7AAE" w:rsidRDefault="00AA7AAE" w:rsidP="00AA7AAE">
      <w:pPr>
        <w:pStyle w:val="CMD"/>
      </w:pPr>
      <w:r>
        <w:t xml:space="preserve">R1# </w:t>
      </w:r>
      <w:r w:rsidRPr="00D720E0">
        <w:rPr>
          <w:b/>
          <w:bCs/>
        </w:rPr>
        <w:t>show ip bgp</w:t>
      </w:r>
    </w:p>
    <w:p w14:paraId="306D4DFA" w14:textId="77777777" w:rsidR="00AA7AAE" w:rsidRDefault="00AA7AAE" w:rsidP="00225813">
      <w:pPr>
        <w:pStyle w:val="CMDOutput"/>
      </w:pPr>
      <w:r>
        <w:t>BGP table version is 69, local router ID is 1.1.1.1</w:t>
      </w:r>
    </w:p>
    <w:p w14:paraId="6C552B16" w14:textId="77777777" w:rsidR="00AA7AAE" w:rsidRDefault="00AA7AAE" w:rsidP="00225813">
      <w:pPr>
        <w:pStyle w:val="CMDOutput"/>
      </w:pPr>
      <w:r>
        <w:t xml:space="preserve">Status codes: </w:t>
      </w:r>
      <w:r w:rsidRPr="00D720E0">
        <w:rPr>
          <w:highlight w:val="yellow"/>
        </w:rPr>
        <w:t>s suppressed</w:t>
      </w:r>
      <w:r>
        <w:t>, d damped, h history, * valid, &gt; best, i - internal,</w:t>
      </w:r>
    </w:p>
    <w:p w14:paraId="1A62DED5" w14:textId="77777777" w:rsidR="00AA7AAE" w:rsidRDefault="00AA7AAE" w:rsidP="00225813">
      <w:pPr>
        <w:pStyle w:val="CMDOutput"/>
      </w:pPr>
      <w:r>
        <w:t>&lt;output omitted&gt;</w:t>
      </w:r>
    </w:p>
    <w:p w14:paraId="5E0B6453" w14:textId="77777777" w:rsidR="00AA7AAE" w:rsidRDefault="00AA7AAE" w:rsidP="00225813">
      <w:pPr>
        <w:pStyle w:val="CMDOutput"/>
      </w:pPr>
    </w:p>
    <w:p w14:paraId="7614A0E9" w14:textId="77777777" w:rsidR="00AA7AAE" w:rsidRDefault="00AA7AAE" w:rsidP="00225813">
      <w:pPr>
        <w:pStyle w:val="CMDOutput"/>
      </w:pPr>
      <w:r>
        <w:t xml:space="preserve">     Network          Next Hop            Metric </w:t>
      </w:r>
      <w:proofErr w:type="spellStart"/>
      <w:r>
        <w:t>LocPrf</w:t>
      </w:r>
      <w:proofErr w:type="spellEnd"/>
      <w:r>
        <w:t xml:space="preserve"> Weight Path</w:t>
      </w:r>
    </w:p>
    <w:p w14:paraId="106E05E8" w14:textId="77777777" w:rsidR="00AA7AAE" w:rsidRDefault="00AA7AAE" w:rsidP="00225813">
      <w:pPr>
        <w:pStyle w:val="CMDOutput"/>
      </w:pPr>
      <w:r>
        <w:t xml:space="preserve"> </w:t>
      </w:r>
      <w:r w:rsidRPr="009970F4">
        <w:rPr>
          <w:highlight w:val="yellow"/>
        </w:rPr>
        <w:t>s&gt;   192.168.1.0/27</w:t>
      </w:r>
      <w:r>
        <w:t xml:space="preserve">   0.0.0.0                  0         32768 i</w:t>
      </w:r>
    </w:p>
    <w:p w14:paraId="67E5411D" w14:textId="77777777" w:rsidR="00AA7AAE" w:rsidRDefault="00AA7AAE" w:rsidP="00225813">
      <w:pPr>
        <w:pStyle w:val="CMDOutput"/>
      </w:pPr>
      <w:r>
        <w:t xml:space="preserve"> </w:t>
      </w:r>
      <w:r w:rsidRPr="00041511">
        <w:rPr>
          <w:highlight w:val="yellow"/>
        </w:rPr>
        <w:t>*&gt;   192.168.1.0</w:t>
      </w:r>
      <w:r>
        <w:t xml:space="preserve">      0.0.0.0                            32768 i</w:t>
      </w:r>
    </w:p>
    <w:p w14:paraId="60FFD957" w14:textId="77777777" w:rsidR="00AA7AAE" w:rsidRDefault="00AA7AAE" w:rsidP="00225813">
      <w:pPr>
        <w:pStyle w:val="CMDOutput"/>
      </w:pPr>
      <w:r>
        <w:t xml:space="preserve"> </w:t>
      </w:r>
      <w:r w:rsidRPr="009970F4">
        <w:rPr>
          <w:highlight w:val="yellow"/>
        </w:rPr>
        <w:t>s&gt;   192.168.1.64/26</w:t>
      </w:r>
      <w:r>
        <w:t xml:space="preserve">  0.0.0.0                  0         32768 i</w:t>
      </w:r>
    </w:p>
    <w:p w14:paraId="5241B659" w14:textId="5C05D15D" w:rsidR="00AA7AAE" w:rsidRDefault="00AA7AAE" w:rsidP="00225813">
      <w:pPr>
        <w:pStyle w:val="CMDOutput"/>
      </w:pPr>
      <w:r>
        <w:t xml:space="preserve"> </w:t>
      </w:r>
      <w:r w:rsidR="00E922F6" w:rsidRPr="00E922F6">
        <w:t>*    192.168.2.0/27   10.1.3.</w:t>
      </w:r>
      <w:r w:rsidR="00E922F6">
        <w:t>1</w:t>
      </w:r>
      <w:r w:rsidR="00E922F6" w:rsidRPr="00E922F6">
        <w:t>3</w:t>
      </w:r>
      <w:r w:rsidR="00E922F6">
        <w:t>0</w:t>
      </w:r>
      <w:r w:rsidR="00E922F6" w:rsidRPr="00E922F6">
        <w:t xml:space="preserve">                             0 300 500 i</w:t>
      </w:r>
    </w:p>
    <w:p w14:paraId="3DFD42B5" w14:textId="77777777" w:rsidR="00AA7AAE" w:rsidRDefault="00AA7AAE" w:rsidP="00225813">
      <w:pPr>
        <w:pStyle w:val="CMDOutput"/>
      </w:pPr>
      <w:r>
        <w:t xml:space="preserve"> *                     10.1.3.3                               0 300 500 i</w:t>
      </w:r>
    </w:p>
    <w:p w14:paraId="37F4F372" w14:textId="77777777" w:rsidR="00AA7AAE" w:rsidRDefault="00AA7AAE" w:rsidP="00225813">
      <w:pPr>
        <w:pStyle w:val="CMDOutput"/>
      </w:pPr>
      <w:r>
        <w:t xml:space="preserve"> *&gt;                    10.1.2.2                 0             0 500 i</w:t>
      </w:r>
    </w:p>
    <w:p w14:paraId="4B2C2026" w14:textId="77777777" w:rsidR="00AA7AAE" w:rsidRDefault="00AA7AAE" w:rsidP="00225813">
      <w:pPr>
        <w:pStyle w:val="CMDOutput"/>
      </w:pPr>
      <w:r>
        <w:t xml:space="preserve"> *    192.168.2.64/26  10.1.3.130                             0 300 500 i</w:t>
      </w:r>
    </w:p>
    <w:p w14:paraId="76DA336F" w14:textId="77777777" w:rsidR="00AA7AAE" w:rsidRDefault="00AA7AAE" w:rsidP="00225813">
      <w:pPr>
        <w:pStyle w:val="CMDOutput"/>
      </w:pPr>
      <w:r>
        <w:t xml:space="preserve"> *                     10.1.3.3                               0 300 500 i</w:t>
      </w:r>
    </w:p>
    <w:p w14:paraId="2BF41D2A" w14:textId="77777777" w:rsidR="00AA7AAE" w:rsidRDefault="00AA7AAE" w:rsidP="00225813">
      <w:pPr>
        <w:pStyle w:val="CMDOutput"/>
      </w:pPr>
      <w:r>
        <w:t xml:space="preserve"> *&gt;                    10.1.2.2                 0             0 500 i</w:t>
      </w:r>
    </w:p>
    <w:p w14:paraId="4F0FA734" w14:textId="77777777" w:rsidR="00AA7AAE" w:rsidRDefault="00AA7AAE" w:rsidP="00225813">
      <w:pPr>
        <w:pStyle w:val="CMDOutput"/>
      </w:pPr>
      <w:r>
        <w:t xml:space="preserve"> </w:t>
      </w:r>
      <w:r w:rsidRPr="00041511">
        <w:t xml:space="preserve">*    </w:t>
      </w:r>
      <w:r w:rsidRPr="00041511">
        <w:rPr>
          <w:highlight w:val="yellow"/>
        </w:rPr>
        <w:t>192.168.3.0</w:t>
      </w:r>
      <w:r>
        <w:t xml:space="preserve">      10.1.2.2                               0 500 300 i</w:t>
      </w:r>
    </w:p>
    <w:p w14:paraId="2D73D9EE" w14:textId="4B4D09BC" w:rsidR="00E922F6" w:rsidRPr="00E922F6" w:rsidRDefault="00E922F6" w:rsidP="00E922F6">
      <w:pPr>
        <w:pStyle w:val="CMD"/>
        <w:rPr>
          <w:sz w:val="18"/>
        </w:rPr>
      </w:pPr>
      <w:r>
        <w:rPr>
          <w:sz w:val="18"/>
        </w:rPr>
        <w:t xml:space="preserve"> </w:t>
      </w:r>
      <w:r w:rsidRPr="00E922F6">
        <w:rPr>
          <w:sz w:val="18"/>
        </w:rPr>
        <w:t>*                     10.1.3.130               0             0 300 i</w:t>
      </w:r>
    </w:p>
    <w:p w14:paraId="3BF872C2" w14:textId="507C4AC3" w:rsidR="00AA7AAE" w:rsidRDefault="00E922F6" w:rsidP="00E922F6">
      <w:pPr>
        <w:pStyle w:val="CMDOutput"/>
      </w:pPr>
      <w:r w:rsidRPr="00E922F6">
        <w:t xml:space="preserve"> *&gt;                    10.1.3.3                 0             0 300 i</w:t>
      </w:r>
    </w:p>
    <w:p w14:paraId="45015AC4" w14:textId="77777777" w:rsidR="00E922F6" w:rsidRDefault="00E922F6" w:rsidP="00AA7AAE">
      <w:pPr>
        <w:pStyle w:val="CMD"/>
      </w:pPr>
    </w:p>
    <w:p w14:paraId="45574A7A" w14:textId="657B448A" w:rsidR="00AA7AAE" w:rsidRDefault="00AA7AAE" w:rsidP="00AA7AAE">
      <w:pPr>
        <w:pStyle w:val="CMD"/>
      </w:pPr>
      <w:r>
        <w:t xml:space="preserve">R3# </w:t>
      </w:r>
      <w:r w:rsidRPr="00D720E0">
        <w:rPr>
          <w:b/>
          <w:bCs/>
        </w:rPr>
        <w:t>show ip bgp</w:t>
      </w:r>
    </w:p>
    <w:p w14:paraId="3321C368" w14:textId="77777777" w:rsidR="002E3AB9" w:rsidRPr="002E3AB9" w:rsidRDefault="002E3AB9" w:rsidP="002E3AB9">
      <w:pPr>
        <w:pStyle w:val="CMD"/>
        <w:rPr>
          <w:sz w:val="18"/>
        </w:rPr>
      </w:pPr>
      <w:r w:rsidRPr="002E3AB9">
        <w:rPr>
          <w:sz w:val="18"/>
        </w:rPr>
        <w:t>BGP table version is 22, local router ID is 3.3.3.3</w:t>
      </w:r>
    </w:p>
    <w:p w14:paraId="3DA0EB12" w14:textId="77777777" w:rsidR="002E3AB9" w:rsidRDefault="002E3AB9" w:rsidP="002E3AB9">
      <w:pPr>
        <w:pStyle w:val="CMDOutput"/>
      </w:pPr>
      <w:r>
        <w:t xml:space="preserve">Status codes: </w:t>
      </w:r>
      <w:r w:rsidRPr="005D622E">
        <w:rPr>
          <w:highlight w:val="yellow"/>
        </w:rPr>
        <w:t>s suppressed</w:t>
      </w:r>
      <w:r>
        <w:t>, d damped, h history, * valid, &gt; best, i - internal,</w:t>
      </w:r>
    </w:p>
    <w:p w14:paraId="3997B406" w14:textId="77777777" w:rsidR="002E3AB9" w:rsidRPr="002E3AB9" w:rsidRDefault="002E3AB9" w:rsidP="002E3AB9">
      <w:pPr>
        <w:pStyle w:val="CMD"/>
        <w:rPr>
          <w:sz w:val="18"/>
        </w:rPr>
      </w:pPr>
      <w:r w:rsidRPr="002E3AB9">
        <w:rPr>
          <w:sz w:val="18"/>
        </w:rPr>
        <w:t xml:space="preserve">              r RIB-failure, S Stale, m multipath, b backup-path, f RT-Filter,</w:t>
      </w:r>
    </w:p>
    <w:p w14:paraId="0BE22645" w14:textId="77777777" w:rsidR="002E3AB9" w:rsidRPr="002E3AB9" w:rsidRDefault="002E3AB9" w:rsidP="002E3AB9">
      <w:pPr>
        <w:pStyle w:val="CMD"/>
        <w:rPr>
          <w:sz w:val="18"/>
        </w:rPr>
      </w:pPr>
      <w:r w:rsidRPr="002E3AB9">
        <w:rPr>
          <w:sz w:val="18"/>
        </w:rPr>
        <w:t xml:space="preserve">              x best-external, </w:t>
      </w:r>
      <w:proofErr w:type="gramStart"/>
      <w:r w:rsidRPr="002E3AB9">
        <w:rPr>
          <w:sz w:val="18"/>
        </w:rPr>
        <w:t>a</w:t>
      </w:r>
      <w:proofErr w:type="gramEnd"/>
      <w:r w:rsidRPr="002E3AB9">
        <w:rPr>
          <w:sz w:val="18"/>
        </w:rPr>
        <w:t xml:space="preserve"> additional-path, c RIB-compressed,</w:t>
      </w:r>
    </w:p>
    <w:p w14:paraId="7DE2E19B" w14:textId="77777777" w:rsidR="002E3AB9" w:rsidRPr="002E3AB9" w:rsidRDefault="002E3AB9" w:rsidP="002E3AB9">
      <w:pPr>
        <w:pStyle w:val="CMD"/>
        <w:rPr>
          <w:sz w:val="18"/>
        </w:rPr>
      </w:pPr>
      <w:r w:rsidRPr="002E3AB9">
        <w:rPr>
          <w:sz w:val="18"/>
        </w:rPr>
        <w:t xml:space="preserve">              t secondary path, L long-lived-stale,</w:t>
      </w:r>
    </w:p>
    <w:p w14:paraId="03F5EE86" w14:textId="77777777" w:rsidR="002E3AB9" w:rsidRPr="002E3AB9" w:rsidRDefault="002E3AB9" w:rsidP="002E3AB9">
      <w:pPr>
        <w:pStyle w:val="CMD"/>
        <w:rPr>
          <w:sz w:val="18"/>
        </w:rPr>
      </w:pPr>
      <w:r w:rsidRPr="002E3AB9">
        <w:rPr>
          <w:sz w:val="18"/>
        </w:rPr>
        <w:t>Origin codes: i - IGP, e - EGP, ? - incomplete</w:t>
      </w:r>
    </w:p>
    <w:p w14:paraId="53FAB325" w14:textId="3283E501" w:rsidR="00AA7AAE" w:rsidRDefault="002E3AB9" w:rsidP="00225813">
      <w:pPr>
        <w:pStyle w:val="CMDOutput"/>
      </w:pPr>
      <w:r w:rsidRPr="002E3AB9">
        <w:t>RPKI validation codes: V valid, I invalid, N Not found</w:t>
      </w:r>
    </w:p>
    <w:p w14:paraId="08F5388D" w14:textId="77777777" w:rsidR="00225813" w:rsidRDefault="00225813" w:rsidP="00225813">
      <w:pPr>
        <w:pStyle w:val="CMDOutput"/>
      </w:pPr>
    </w:p>
    <w:p w14:paraId="3F8B0EC7" w14:textId="77777777" w:rsidR="00AA7AAE" w:rsidRDefault="00AA7AAE" w:rsidP="00225813">
      <w:pPr>
        <w:pStyle w:val="CMDOutput"/>
      </w:pPr>
      <w:r>
        <w:t xml:space="preserve">     Network          Next Hop            Metric </w:t>
      </w:r>
      <w:proofErr w:type="spellStart"/>
      <w:r>
        <w:t>LocPrf</w:t>
      </w:r>
      <w:proofErr w:type="spellEnd"/>
      <w:r>
        <w:t xml:space="preserve"> Weight Path</w:t>
      </w:r>
    </w:p>
    <w:p w14:paraId="54C2ADC0" w14:textId="77777777" w:rsidR="00AA7AAE" w:rsidRDefault="00AA7AAE" w:rsidP="00225813">
      <w:pPr>
        <w:pStyle w:val="CMDOutput"/>
      </w:pPr>
      <w:r>
        <w:t xml:space="preserve"> *    </w:t>
      </w:r>
      <w:r w:rsidRPr="00041511">
        <w:rPr>
          <w:highlight w:val="yellow"/>
        </w:rPr>
        <w:t>192.168.1.0</w:t>
      </w:r>
      <w:r>
        <w:t xml:space="preserve">      10.2.3.2                               0 500 1000 i</w:t>
      </w:r>
    </w:p>
    <w:p w14:paraId="4B908733" w14:textId="77777777" w:rsidR="00AA7AAE" w:rsidRDefault="00AA7AAE" w:rsidP="00225813">
      <w:pPr>
        <w:pStyle w:val="CMDOutput"/>
      </w:pPr>
      <w:r>
        <w:t xml:space="preserve"> *&gt;                    10.1.3.1                 0             0 1000 i</w:t>
      </w:r>
    </w:p>
    <w:p w14:paraId="029F9150" w14:textId="77777777" w:rsidR="00AA7AAE" w:rsidRDefault="00AA7AAE" w:rsidP="00225813">
      <w:pPr>
        <w:pStyle w:val="CMDOutput"/>
      </w:pPr>
      <w:r>
        <w:t xml:space="preserve"> *                     10.1.3.129               0             0 1000 i</w:t>
      </w:r>
    </w:p>
    <w:p w14:paraId="3E965F1D" w14:textId="77777777" w:rsidR="00AA7AAE" w:rsidRDefault="00AA7AAE" w:rsidP="00225813">
      <w:pPr>
        <w:pStyle w:val="CMDOutput"/>
      </w:pPr>
      <w:r>
        <w:t xml:space="preserve"> *    192.168.2.0/27   10.1.3.1                               0 1000 500 i</w:t>
      </w:r>
    </w:p>
    <w:p w14:paraId="29CBA618" w14:textId="13E67971" w:rsidR="00AA7AAE" w:rsidRDefault="00AA7AAE" w:rsidP="00225813">
      <w:pPr>
        <w:pStyle w:val="CMDOutput"/>
      </w:pPr>
      <w:r>
        <w:t xml:space="preserve"> </w:t>
      </w:r>
      <w:r w:rsidR="00E922F6" w:rsidRPr="00E922F6">
        <w:t>*                     10.1.3.129                             0 1000 500 i</w:t>
      </w:r>
    </w:p>
    <w:p w14:paraId="04AFA6F0" w14:textId="77777777" w:rsidR="00AA7AAE" w:rsidRDefault="00AA7AAE" w:rsidP="00225813">
      <w:pPr>
        <w:pStyle w:val="CMDOutput"/>
      </w:pPr>
      <w:r>
        <w:t xml:space="preserve"> *&gt;                    10.2.3.2                 0             0 500 i</w:t>
      </w:r>
    </w:p>
    <w:p w14:paraId="61A3EBD9" w14:textId="77777777" w:rsidR="00AA7AAE" w:rsidRDefault="00AA7AAE" w:rsidP="00225813">
      <w:pPr>
        <w:pStyle w:val="CMDOutput"/>
      </w:pPr>
      <w:r>
        <w:t xml:space="preserve"> *    192.168.2.64/26  10.1.3.1                               0 1000 500 i</w:t>
      </w:r>
    </w:p>
    <w:p w14:paraId="689BD98B" w14:textId="1859B31F" w:rsidR="00AA7AAE" w:rsidRDefault="00AA7AAE" w:rsidP="00225813">
      <w:pPr>
        <w:pStyle w:val="CMDOutput"/>
      </w:pPr>
      <w:r>
        <w:t xml:space="preserve"> </w:t>
      </w:r>
      <w:r w:rsidR="00E922F6" w:rsidRPr="00E922F6">
        <w:t>*                     10.1.3.129                             0 1000 500 i</w:t>
      </w:r>
    </w:p>
    <w:p w14:paraId="3DF5910C" w14:textId="77777777" w:rsidR="00AA7AAE" w:rsidRDefault="00AA7AAE" w:rsidP="00225813">
      <w:pPr>
        <w:pStyle w:val="CMDOutput"/>
      </w:pPr>
      <w:r>
        <w:t xml:space="preserve"> *&gt;                    10.2.3.2                 0             0 500 i</w:t>
      </w:r>
    </w:p>
    <w:p w14:paraId="10CA5440" w14:textId="77777777" w:rsidR="00AA7AAE" w:rsidRDefault="00AA7AAE" w:rsidP="00225813">
      <w:pPr>
        <w:pStyle w:val="CMDOutput"/>
      </w:pPr>
      <w:r>
        <w:t xml:space="preserve"> </w:t>
      </w:r>
      <w:r w:rsidRPr="009970F4">
        <w:rPr>
          <w:highlight w:val="yellow"/>
        </w:rPr>
        <w:t>s&gt;   192.168.3.0/27</w:t>
      </w:r>
      <w:r>
        <w:t xml:space="preserve">   0.0.0.0                  0         32768 i</w:t>
      </w:r>
    </w:p>
    <w:p w14:paraId="3D0EDB64" w14:textId="77777777" w:rsidR="00AA7AAE" w:rsidRDefault="00AA7AAE" w:rsidP="00225813">
      <w:pPr>
        <w:pStyle w:val="CMDOutput"/>
      </w:pPr>
      <w:r>
        <w:t xml:space="preserve"> </w:t>
      </w:r>
      <w:r w:rsidRPr="00041511">
        <w:rPr>
          <w:highlight w:val="yellow"/>
        </w:rPr>
        <w:t>*&gt;   192.168.3.0</w:t>
      </w:r>
      <w:r>
        <w:t xml:space="preserve">      0.0.0.0                            32768 i</w:t>
      </w:r>
    </w:p>
    <w:p w14:paraId="7E035162" w14:textId="77777777" w:rsidR="00AA7AAE" w:rsidRDefault="00AA7AAE" w:rsidP="00225813">
      <w:pPr>
        <w:pStyle w:val="CMDOutput"/>
      </w:pPr>
      <w:r>
        <w:t xml:space="preserve"> </w:t>
      </w:r>
      <w:r w:rsidRPr="009970F4">
        <w:rPr>
          <w:highlight w:val="yellow"/>
        </w:rPr>
        <w:t>s&gt;   192.168.3.64/26</w:t>
      </w:r>
      <w:r>
        <w:t xml:space="preserve">  0.0.0.0                  0         32768 i</w:t>
      </w:r>
    </w:p>
    <w:p w14:paraId="61A787A6" w14:textId="546C1BFC" w:rsidR="008C5688" w:rsidRDefault="008C5688" w:rsidP="00225813">
      <w:pPr>
        <w:pStyle w:val="Heading4"/>
      </w:pPr>
      <w:r>
        <w:lastRenderedPageBreak/>
        <w:t>Question:</w:t>
      </w:r>
    </w:p>
    <w:p w14:paraId="1029D2FF" w14:textId="77777777" w:rsidR="00AA7AAE" w:rsidRPr="00E31600" w:rsidRDefault="00AA7AAE" w:rsidP="00225813">
      <w:pPr>
        <w:pStyle w:val="BodyTextL50"/>
      </w:pPr>
      <w:r>
        <w:t>Why do two of the entries have the status code of "s"? Specifically, this is the result of what command or option that was configured on these two routers?</w:t>
      </w:r>
    </w:p>
    <w:p w14:paraId="2F903F47" w14:textId="77777777" w:rsidR="008C5688" w:rsidRDefault="008C5688" w:rsidP="008C5688">
      <w:pPr>
        <w:pStyle w:val="AnswerLineL50"/>
      </w:pPr>
      <w:r>
        <w:t>Type your answers here.</w:t>
      </w:r>
    </w:p>
    <w:p w14:paraId="4625825A" w14:textId="77777777" w:rsidR="00AA7AAE" w:rsidRPr="00225813" w:rsidRDefault="00AA7AAE" w:rsidP="00225813">
      <w:pPr>
        <w:pStyle w:val="BodyTextL50"/>
        <w:rPr>
          <w:rStyle w:val="AnswerGray"/>
          <w:highlight w:val="lightGray"/>
        </w:rPr>
      </w:pPr>
      <w:r w:rsidRPr="00225813">
        <w:rPr>
          <w:rStyle w:val="AnswerGray"/>
          <w:highlight w:val="lightGray"/>
        </w:rPr>
        <w:t>This indicates that the route was suppressed. These entries were suppressed because a summary route ("*" valid) was advertised instead. Prefixes with a next hop of 0.0.0.0 are directly connected networks on this router. The summary-only option in the aggregate-address command suppressed these more specific prefixes from being advertised.</w:t>
      </w:r>
    </w:p>
    <w:p w14:paraId="1FC3DF5B" w14:textId="415FD850" w:rsidR="00AA7AAE" w:rsidRDefault="00AA7AAE" w:rsidP="00AA7AAE">
      <w:pPr>
        <w:pStyle w:val="SubStepAlpha"/>
      </w:pPr>
      <w:r>
        <w:t>Examine the explicit 192.168.1.0 prefix entry in R2's BGP table. The route's NLRI information indicates that the route was aggregated in AS 1000 by router with the RID 1.1.1.1.</w:t>
      </w:r>
    </w:p>
    <w:p w14:paraId="4D648617" w14:textId="77777777" w:rsidR="00AA7AAE" w:rsidRPr="00B90831" w:rsidRDefault="00AA7AAE" w:rsidP="00AA7AAE">
      <w:pPr>
        <w:pStyle w:val="CMD"/>
        <w:rPr>
          <w:b/>
          <w:bCs/>
        </w:rPr>
      </w:pPr>
      <w:r>
        <w:t xml:space="preserve">R2# </w:t>
      </w:r>
      <w:r w:rsidRPr="00B90831">
        <w:rPr>
          <w:b/>
          <w:bCs/>
        </w:rPr>
        <w:t>show ip bgp 192.168.1.0</w:t>
      </w:r>
    </w:p>
    <w:p w14:paraId="24790C54" w14:textId="77777777" w:rsidR="00AA7AAE" w:rsidRDefault="00AA7AAE" w:rsidP="00225813">
      <w:pPr>
        <w:pStyle w:val="CMDOutput"/>
      </w:pPr>
      <w:r>
        <w:t>BGP routing table entry for 192.168.1.0/24, version 45</w:t>
      </w:r>
    </w:p>
    <w:p w14:paraId="52DAC28A" w14:textId="77777777" w:rsidR="00AA7AAE" w:rsidRDefault="00AA7AAE" w:rsidP="00225813">
      <w:pPr>
        <w:pStyle w:val="CMDOutput"/>
      </w:pPr>
      <w:r>
        <w:t xml:space="preserve">Paths: (2 available, </w:t>
      </w:r>
      <w:r w:rsidRPr="00094DFB">
        <w:rPr>
          <w:highlight w:val="yellow"/>
        </w:rPr>
        <w:t>best #2</w:t>
      </w:r>
      <w:r>
        <w:t>, table default)</w:t>
      </w:r>
    </w:p>
    <w:p w14:paraId="2D6601AC" w14:textId="77777777" w:rsidR="00AA7AAE" w:rsidRDefault="00AA7AAE" w:rsidP="00225813">
      <w:pPr>
        <w:pStyle w:val="CMDOutput"/>
      </w:pPr>
      <w:r>
        <w:t xml:space="preserve">  Advertised to update-groups:</w:t>
      </w:r>
    </w:p>
    <w:p w14:paraId="3D5AFFA6" w14:textId="77777777" w:rsidR="00AA7AAE" w:rsidRDefault="00AA7AAE" w:rsidP="00225813">
      <w:pPr>
        <w:pStyle w:val="CMDOutput"/>
      </w:pPr>
      <w:r>
        <w:t xml:space="preserve">     1</w:t>
      </w:r>
    </w:p>
    <w:p w14:paraId="670E46D0" w14:textId="77777777" w:rsidR="00AA7AAE" w:rsidRDefault="00AA7AAE" w:rsidP="00225813">
      <w:pPr>
        <w:pStyle w:val="CMDOutput"/>
      </w:pPr>
      <w:r>
        <w:t xml:space="preserve">  Refresh Epoch 1</w:t>
      </w:r>
    </w:p>
    <w:p w14:paraId="29BF8CA7" w14:textId="77777777" w:rsidR="00AA7AAE" w:rsidRDefault="00AA7AAE" w:rsidP="00225813">
      <w:pPr>
        <w:pStyle w:val="CMDOutput"/>
      </w:pPr>
      <w:r>
        <w:t xml:space="preserve">  300 1000, (</w:t>
      </w:r>
      <w:r w:rsidRPr="00094DFB">
        <w:t>aggregated by 1000 1.1.1.1</w:t>
      </w:r>
      <w:r>
        <w:t>)</w:t>
      </w:r>
    </w:p>
    <w:p w14:paraId="3483BC82" w14:textId="77777777" w:rsidR="00AA7AAE" w:rsidRDefault="00AA7AAE" w:rsidP="00225813">
      <w:pPr>
        <w:pStyle w:val="CMDOutput"/>
      </w:pPr>
      <w:r>
        <w:t xml:space="preserve">    10.2.3.3 from 10.2.3.3 (3.3.3.3)</w:t>
      </w:r>
    </w:p>
    <w:p w14:paraId="3CE398E6" w14:textId="77777777" w:rsidR="00AA7AAE" w:rsidRDefault="00AA7AAE" w:rsidP="00225813">
      <w:pPr>
        <w:pStyle w:val="CMDOutput"/>
      </w:pPr>
      <w:r>
        <w:t xml:space="preserve">      Origin IGP, </w:t>
      </w:r>
      <w:proofErr w:type="spellStart"/>
      <w:r>
        <w:t>localpref</w:t>
      </w:r>
      <w:proofErr w:type="spellEnd"/>
      <w:r>
        <w:t xml:space="preserve"> 100, valid, external, atomic-aggregate</w:t>
      </w:r>
    </w:p>
    <w:p w14:paraId="026D88F3" w14:textId="77777777" w:rsidR="00AA7AAE" w:rsidRDefault="00AA7AAE" w:rsidP="00225813">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w:t>
      </w:r>
    </w:p>
    <w:p w14:paraId="3F2B7A24" w14:textId="77777777" w:rsidR="00AA7AAE" w:rsidRDefault="00AA7AAE" w:rsidP="00225813">
      <w:pPr>
        <w:pStyle w:val="CMDOutput"/>
      </w:pPr>
      <w:r>
        <w:t xml:space="preserve">  Refresh Epoch 2</w:t>
      </w:r>
    </w:p>
    <w:p w14:paraId="01F982D6" w14:textId="77777777" w:rsidR="00AA7AAE" w:rsidRDefault="00AA7AAE" w:rsidP="00225813">
      <w:pPr>
        <w:pStyle w:val="CMDOutput"/>
      </w:pPr>
      <w:r>
        <w:t xml:space="preserve">  </w:t>
      </w:r>
      <w:r w:rsidRPr="00094DFB">
        <w:rPr>
          <w:highlight w:val="yellow"/>
        </w:rPr>
        <w:t>1000</w:t>
      </w:r>
      <w:r>
        <w:t>, (</w:t>
      </w:r>
      <w:r w:rsidRPr="00094DFB">
        <w:rPr>
          <w:highlight w:val="yellow"/>
        </w:rPr>
        <w:t>aggregated by 1000 1.1.1.1</w:t>
      </w:r>
      <w:r>
        <w:t>)</w:t>
      </w:r>
    </w:p>
    <w:p w14:paraId="5C1D085C" w14:textId="77777777" w:rsidR="00AA7AAE" w:rsidRDefault="00AA7AAE" w:rsidP="00225813">
      <w:pPr>
        <w:pStyle w:val="CMDOutput"/>
      </w:pPr>
      <w:r>
        <w:t xml:space="preserve">    10.1.2.1 from 10.1.2.1 (1.1.1.1)</w:t>
      </w:r>
    </w:p>
    <w:p w14:paraId="60D6893D" w14:textId="77777777" w:rsidR="00AA7AAE" w:rsidRDefault="00AA7AAE" w:rsidP="00225813">
      <w:pPr>
        <w:pStyle w:val="CMDOutput"/>
      </w:pPr>
      <w:r>
        <w:t xml:space="preserve">      Origin IGP, metric 0, </w:t>
      </w:r>
      <w:proofErr w:type="spellStart"/>
      <w:r>
        <w:t>localpref</w:t>
      </w:r>
      <w:proofErr w:type="spellEnd"/>
      <w:r>
        <w:t xml:space="preserve"> 100, valid, external, </w:t>
      </w:r>
      <w:r w:rsidRPr="00094DFB">
        <w:rPr>
          <w:highlight w:val="yellow"/>
        </w:rPr>
        <w:t>atomic-aggregate</w:t>
      </w:r>
      <w:r>
        <w:t>, best</w:t>
      </w:r>
    </w:p>
    <w:p w14:paraId="215BD582" w14:textId="4D459EAD" w:rsidR="00AA7AAE" w:rsidRDefault="00AA7AAE">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0x0</w:t>
      </w:r>
    </w:p>
    <w:p w14:paraId="2F7F9020" w14:textId="77777777" w:rsidR="003253B9" w:rsidRPr="00356E88" w:rsidRDefault="003253B9" w:rsidP="003253B9">
      <w:pPr>
        <w:pStyle w:val="ConfigWindow"/>
      </w:pPr>
      <w:r>
        <w:t>Close configuration window</w:t>
      </w:r>
    </w:p>
    <w:p w14:paraId="14F16CB0" w14:textId="77777777" w:rsidR="00AA7AAE" w:rsidRDefault="00AA7AAE" w:rsidP="00225813">
      <w:pPr>
        <w:pStyle w:val="Heading2"/>
        <w:spacing w:before="120"/>
        <w:ind w:left="907" w:hanging="907"/>
      </w:pPr>
      <w:r>
        <w:t>Configure and Verify Route Summarization with Atomic Aggregate and AS-Set</w:t>
      </w:r>
    </w:p>
    <w:p w14:paraId="072E09E6" w14:textId="77777777" w:rsidR="00AA7AAE" w:rsidRDefault="00AA7AAE" w:rsidP="00AA7AAE">
      <w:pPr>
        <w:pStyle w:val="Heading3"/>
      </w:pPr>
      <w:r>
        <w:t>Configure route summarization using atomic aggregate and AS-Set.</w:t>
      </w:r>
    </w:p>
    <w:p w14:paraId="0C3E7966" w14:textId="61B4A575" w:rsidR="00AA7AAE" w:rsidRDefault="00AA7AAE" w:rsidP="00225813">
      <w:pPr>
        <w:pStyle w:val="SubStepAlpha"/>
        <w:spacing w:after="0"/>
      </w:pPr>
      <w:r>
        <w:t>Shut down both serial interfaces on R1. This will create a single path from R1 (AS 1000) to R2 (AS 500) to R3 (AS 300).</w:t>
      </w:r>
    </w:p>
    <w:p w14:paraId="4476D430" w14:textId="5150F567" w:rsidR="003253B9" w:rsidRDefault="003253B9" w:rsidP="00225813">
      <w:pPr>
        <w:pStyle w:val="ConfigWindow"/>
      </w:pPr>
      <w:r>
        <w:t>Open configuration window</w:t>
      </w:r>
    </w:p>
    <w:p w14:paraId="21EA1F7D" w14:textId="0E1A779D" w:rsidR="00AA7AAE" w:rsidRDefault="00AA7AAE" w:rsidP="00AA7AAE">
      <w:pPr>
        <w:pStyle w:val="CMD"/>
      </w:pPr>
      <w:r>
        <w:t xml:space="preserve">R1(config)# </w:t>
      </w:r>
      <w:r w:rsidRPr="00DB5A9C">
        <w:rPr>
          <w:b/>
          <w:bCs/>
        </w:rPr>
        <w:t xml:space="preserve">interface </w:t>
      </w:r>
      <w:r w:rsidR="003B3244">
        <w:rPr>
          <w:b/>
          <w:bCs/>
        </w:rPr>
        <w:t>s1/0</w:t>
      </w:r>
    </w:p>
    <w:p w14:paraId="2DC6D51B" w14:textId="77777777" w:rsidR="00AA7AAE" w:rsidRDefault="00AA7AAE" w:rsidP="00AA7AAE">
      <w:pPr>
        <w:pStyle w:val="CMD"/>
      </w:pPr>
      <w:r>
        <w:t xml:space="preserve">R1(config-if)# </w:t>
      </w:r>
      <w:r w:rsidRPr="00DB5A9C">
        <w:rPr>
          <w:b/>
          <w:bCs/>
        </w:rPr>
        <w:t>shutdown</w:t>
      </w:r>
    </w:p>
    <w:p w14:paraId="3FEA265B" w14:textId="77777777" w:rsidR="00AA7AAE" w:rsidRDefault="00AA7AAE" w:rsidP="00AA7AAE">
      <w:pPr>
        <w:pStyle w:val="CMD"/>
      </w:pPr>
      <w:r>
        <w:t xml:space="preserve">R1(config-if)# </w:t>
      </w:r>
      <w:r w:rsidRPr="00DB5A9C">
        <w:rPr>
          <w:b/>
          <w:bCs/>
        </w:rPr>
        <w:t>exit</w:t>
      </w:r>
    </w:p>
    <w:p w14:paraId="14CE37B8" w14:textId="620CCC2E" w:rsidR="00AA7AAE" w:rsidRPr="00DB5A9C" w:rsidRDefault="00AA7AAE" w:rsidP="00AA7AAE">
      <w:pPr>
        <w:pStyle w:val="CMD"/>
        <w:rPr>
          <w:b/>
          <w:bCs/>
        </w:rPr>
      </w:pPr>
      <w:r>
        <w:t xml:space="preserve">R1(config)# </w:t>
      </w:r>
      <w:r w:rsidRPr="00DB5A9C">
        <w:rPr>
          <w:b/>
          <w:bCs/>
        </w:rPr>
        <w:t xml:space="preserve">interface </w:t>
      </w:r>
      <w:r w:rsidR="003B3244">
        <w:rPr>
          <w:b/>
          <w:bCs/>
        </w:rPr>
        <w:t>s1/1</w:t>
      </w:r>
    </w:p>
    <w:p w14:paraId="463C4C55" w14:textId="77777777" w:rsidR="00AA7AAE" w:rsidRDefault="00AA7AAE" w:rsidP="00AA7AAE">
      <w:pPr>
        <w:pStyle w:val="CMD"/>
      </w:pPr>
      <w:r>
        <w:t xml:space="preserve">R1(config-if)# </w:t>
      </w:r>
      <w:r w:rsidRPr="00DB5A9C">
        <w:rPr>
          <w:b/>
          <w:bCs/>
        </w:rPr>
        <w:t>shutdown</w:t>
      </w:r>
    </w:p>
    <w:p w14:paraId="1FFA2E30" w14:textId="77777777" w:rsidR="00AA7AAE" w:rsidRDefault="00AA7AAE" w:rsidP="00AA7AAE">
      <w:pPr>
        <w:pStyle w:val="SubStepAlpha"/>
      </w:pPr>
      <w:r>
        <w:t>Remove route aggregation previously configured on R1.</w:t>
      </w:r>
    </w:p>
    <w:p w14:paraId="07694BE4" w14:textId="77777777" w:rsidR="00AA7AAE" w:rsidRDefault="00AA7AAE" w:rsidP="00AA7AAE">
      <w:pPr>
        <w:pStyle w:val="CMD"/>
      </w:pPr>
      <w:r>
        <w:t xml:space="preserve">R1(config)# </w:t>
      </w:r>
      <w:r w:rsidRPr="00BA14A3">
        <w:rPr>
          <w:b/>
          <w:bCs/>
        </w:rPr>
        <w:t>router bgp 1000</w:t>
      </w:r>
    </w:p>
    <w:p w14:paraId="6D91112A" w14:textId="77777777" w:rsidR="00AA7AAE" w:rsidRDefault="00AA7AAE" w:rsidP="00225813">
      <w:pPr>
        <w:pStyle w:val="CMDOutput"/>
      </w:pPr>
      <w:r>
        <w:t xml:space="preserve">R1(config-router)# </w:t>
      </w:r>
      <w:r w:rsidRPr="00225813">
        <w:rPr>
          <w:b/>
          <w:bCs/>
        </w:rPr>
        <w:t>no aggregate-address 192.168.1.0 255.255.255.0 summary-only</w:t>
      </w:r>
    </w:p>
    <w:p w14:paraId="11E6FD5A" w14:textId="77777777" w:rsidR="00AA7AAE" w:rsidRDefault="00AA7AAE" w:rsidP="00AA7AAE">
      <w:pPr>
        <w:pStyle w:val="SubStepAlpha"/>
      </w:pPr>
      <w:r>
        <w:t>Verify that R3 is now receiving the non-summarized prefixes 192.168.1.0/27 and 192.168.1.64/26.</w:t>
      </w:r>
    </w:p>
    <w:p w14:paraId="34CD7144" w14:textId="77777777" w:rsidR="00AA7AAE" w:rsidRDefault="00AA7AAE" w:rsidP="00AA7AAE">
      <w:pPr>
        <w:pStyle w:val="CMD"/>
      </w:pPr>
      <w:r>
        <w:t xml:space="preserve">R3# </w:t>
      </w:r>
      <w:r w:rsidRPr="005D622E">
        <w:rPr>
          <w:b/>
        </w:rPr>
        <w:t>show ip route 192.168.1.0</w:t>
      </w:r>
    </w:p>
    <w:p w14:paraId="487EFC0B" w14:textId="663DD425" w:rsidR="00AA7AAE" w:rsidRDefault="00AA7AAE" w:rsidP="00225813">
      <w:pPr>
        <w:pStyle w:val="CMDOutput"/>
      </w:pPr>
      <w:r>
        <w:t>Routing entry for 192.168.1.0/24, 2 known subnets</w:t>
      </w:r>
    </w:p>
    <w:p w14:paraId="4A9810A1" w14:textId="77777777" w:rsidR="00AA7AAE" w:rsidRDefault="00AA7AAE" w:rsidP="00225813">
      <w:pPr>
        <w:pStyle w:val="CMDOutput"/>
      </w:pPr>
      <w:r>
        <w:t xml:space="preserve">  Variably </w:t>
      </w:r>
      <w:proofErr w:type="spellStart"/>
      <w:r>
        <w:t>subnetted</w:t>
      </w:r>
      <w:proofErr w:type="spellEnd"/>
      <w:r>
        <w:t xml:space="preserve"> with 2 masks</w:t>
      </w:r>
    </w:p>
    <w:p w14:paraId="46C2DA23" w14:textId="77777777" w:rsidR="00AA7AAE" w:rsidRDefault="00AA7AAE" w:rsidP="00225813">
      <w:pPr>
        <w:pStyle w:val="CMDOutput"/>
      </w:pPr>
      <w:r>
        <w:t>B        192.168.1.0/27 [20/0] via 10.2.3.2, 00:01:26</w:t>
      </w:r>
    </w:p>
    <w:p w14:paraId="3C374EE6" w14:textId="77777777" w:rsidR="00AA7AAE" w:rsidRDefault="00AA7AAE" w:rsidP="00225813">
      <w:pPr>
        <w:pStyle w:val="CMDOutput"/>
      </w:pPr>
      <w:r>
        <w:t>B        192.168.1.64/26 [20/0] via 10.2.3.2, 00:01:26</w:t>
      </w:r>
    </w:p>
    <w:p w14:paraId="30DAB3C2" w14:textId="77777777" w:rsidR="00AA7AAE" w:rsidRDefault="00AA7AAE" w:rsidP="00AA7AAE">
      <w:pPr>
        <w:pStyle w:val="SubStepAlpha"/>
      </w:pPr>
      <w:r>
        <w:lastRenderedPageBreak/>
        <w:t>On R2, summarize the prefixes 192.168.1.0/27 and 192.168.1.64/26 received from R1 as 192.168.1.0/24.</w:t>
      </w:r>
    </w:p>
    <w:p w14:paraId="71A81A07" w14:textId="77777777" w:rsidR="00AA7AAE" w:rsidRDefault="00AA7AAE" w:rsidP="00AA7AAE">
      <w:pPr>
        <w:pStyle w:val="CMD"/>
      </w:pPr>
      <w:r>
        <w:t xml:space="preserve">R2(config)# </w:t>
      </w:r>
      <w:r w:rsidRPr="009770C1">
        <w:rPr>
          <w:b/>
          <w:bCs/>
        </w:rPr>
        <w:t>router bgp 500</w:t>
      </w:r>
    </w:p>
    <w:p w14:paraId="58FB6B0A" w14:textId="29E34829" w:rsidR="00AA7AAE" w:rsidRDefault="00AA7AAE" w:rsidP="00AA7AAE">
      <w:pPr>
        <w:pStyle w:val="CMD"/>
        <w:rPr>
          <w:b/>
          <w:bCs/>
        </w:rPr>
      </w:pPr>
      <w:r>
        <w:t xml:space="preserve">R2(config-router)# </w:t>
      </w:r>
      <w:r w:rsidRPr="009770C1">
        <w:rPr>
          <w:b/>
          <w:bCs/>
        </w:rPr>
        <w:t>aggregate-address 192.168.1.0 255.255.255.0 summary-only</w:t>
      </w:r>
    </w:p>
    <w:p w14:paraId="28A6FFC2" w14:textId="77777777" w:rsidR="003253B9" w:rsidRPr="00356E88" w:rsidRDefault="003253B9" w:rsidP="003253B9">
      <w:pPr>
        <w:pStyle w:val="ConfigWindow"/>
      </w:pPr>
      <w:r>
        <w:t>Close configuration window</w:t>
      </w:r>
    </w:p>
    <w:p w14:paraId="61084A98" w14:textId="77777777" w:rsidR="00AA7AAE" w:rsidRDefault="00AA7AAE" w:rsidP="00225813">
      <w:pPr>
        <w:pStyle w:val="Heading3"/>
        <w:spacing w:before="120"/>
      </w:pPr>
      <w:r>
        <w:t>Verify route summarization using atomic aggregate and AS-Set.</w:t>
      </w:r>
    </w:p>
    <w:p w14:paraId="45C85F96" w14:textId="316D0598" w:rsidR="00AA7AAE" w:rsidRDefault="00AA7AAE" w:rsidP="00225813">
      <w:pPr>
        <w:pStyle w:val="SubStepAlpha"/>
        <w:spacing w:after="0"/>
      </w:pPr>
      <w:r>
        <w:t>Verify that R3 is receiving the aggregated prefix 192.168.1.0/24.</w:t>
      </w:r>
    </w:p>
    <w:p w14:paraId="45EE899B" w14:textId="7996BCC7" w:rsidR="003253B9" w:rsidRPr="00356E88" w:rsidRDefault="003253B9" w:rsidP="00225813">
      <w:pPr>
        <w:pStyle w:val="ConfigWindow"/>
      </w:pPr>
      <w:r>
        <w:t>Open configuration window</w:t>
      </w:r>
    </w:p>
    <w:p w14:paraId="4E473046" w14:textId="08E64933" w:rsidR="00AA7AAE" w:rsidRDefault="00AA7AAE" w:rsidP="00AA7AAE">
      <w:pPr>
        <w:pStyle w:val="CMD"/>
      </w:pPr>
      <w:r>
        <w:t xml:space="preserve">R3# </w:t>
      </w:r>
      <w:r w:rsidRPr="00F739D3">
        <w:rPr>
          <w:b/>
          <w:bCs/>
        </w:rPr>
        <w:t>show ip route bgp</w:t>
      </w:r>
      <w:r w:rsidR="002E3AB9">
        <w:rPr>
          <w:b/>
          <w:bCs/>
        </w:rPr>
        <w:t xml:space="preserve"> | begin Gateway</w:t>
      </w:r>
    </w:p>
    <w:p w14:paraId="1C13DD4D" w14:textId="756E81A7" w:rsidR="00AA7AAE" w:rsidRDefault="002E3AB9" w:rsidP="00225813">
      <w:pPr>
        <w:pStyle w:val="CMDOutput"/>
      </w:pPr>
      <w:r>
        <w:t>Gateway of last resort is not set</w:t>
      </w:r>
    </w:p>
    <w:p w14:paraId="411D8DB7" w14:textId="77777777" w:rsidR="00AA7AAE" w:rsidRDefault="00AA7AAE" w:rsidP="00225813">
      <w:pPr>
        <w:pStyle w:val="CMDOutput"/>
      </w:pPr>
    </w:p>
    <w:p w14:paraId="25D28EE8" w14:textId="77777777" w:rsidR="00AA7AAE" w:rsidRDefault="00AA7AAE" w:rsidP="00225813">
      <w:pPr>
        <w:pStyle w:val="CMDOutput"/>
      </w:pPr>
      <w:r w:rsidRPr="00F739D3">
        <w:rPr>
          <w:highlight w:val="yellow"/>
        </w:rPr>
        <w:t>B     192.168.1.0/24</w:t>
      </w:r>
      <w:r>
        <w:t xml:space="preserve"> [20/0] via 10.2.3.2, 00:00:51</w:t>
      </w:r>
    </w:p>
    <w:p w14:paraId="19C12390" w14:textId="77777777" w:rsidR="00AA7AAE" w:rsidRDefault="00AA7AAE" w:rsidP="00225813">
      <w:pPr>
        <w:pStyle w:val="CMDOutput"/>
      </w:pPr>
      <w:r>
        <w:t xml:space="preserve">      192.168.2.0/24 is variably </w:t>
      </w:r>
      <w:proofErr w:type="spellStart"/>
      <w:r>
        <w:t>subnetted</w:t>
      </w:r>
      <w:proofErr w:type="spellEnd"/>
      <w:r>
        <w:t>, 2 subnets, 2 masks</w:t>
      </w:r>
    </w:p>
    <w:p w14:paraId="217E1784" w14:textId="77777777" w:rsidR="00AA7AAE" w:rsidRDefault="00AA7AAE" w:rsidP="00225813">
      <w:pPr>
        <w:pStyle w:val="CMDOutput"/>
      </w:pPr>
      <w:r>
        <w:t>B        192.168.2.0/27 [20/0] via 10.2.3.2, 08:46:37</w:t>
      </w:r>
    </w:p>
    <w:p w14:paraId="7D58F260" w14:textId="77777777" w:rsidR="00AA7AAE" w:rsidRDefault="00AA7AAE" w:rsidP="00225813">
      <w:pPr>
        <w:pStyle w:val="CMDOutput"/>
      </w:pPr>
      <w:r>
        <w:t>B        192.168.2.64/26 [20/0] via 10.2.3.2, 08:46:37</w:t>
      </w:r>
    </w:p>
    <w:p w14:paraId="58573B65" w14:textId="77777777" w:rsidR="00AA7AAE" w:rsidRDefault="00AA7AAE" w:rsidP="00225813">
      <w:pPr>
        <w:pStyle w:val="CMDOutput"/>
      </w:pPr>
      <w:r>
        <w:t xml:space="preserve">      192.168.3.0/24 is variably </w:t>
      </w:r>
      <w:proofErr w:type="spellStart"/>
      <w:r>
        <w:t>subnetted</w:t>
      </w:r>
      <w:proofErr w:type="spellEnd"/>
      <w:r>
        <w:t>, 5 subnets, 4 masks</w:t>
      </w:r>
    </w:p>
    <w:p w14:paraId="258E6889" w14:textId="77777777" w:rsidR="00AA7AAE" w:rsidRDefault="00AA7AAE" w:rsidP="00225813">
      <w:pPr>
        <w:pStyle w:val="CMDOutput"/>
      </w:pPr>
      <w:r>
        <w:t>B        192.168.3.0/24 [200/0], 08:46:07, Null0</w:t>
      </w:r>
    </w:p>
    <w:p w14:paraId="53230D25" w14:textId="77777777" w:rsidR="00AA7AAE" w:rsidRDefault="00AA7AAE" w:rsidP="00AA7AAE">
      <w:pPr>
        <w:pStyle w:val="SubStepAlpha"/>
      </w:pPr>
      <w:r>
        <w:t>Examine R3's BGP table. Notice that the AS path only includes the AS that summarized the route, AS 500, router R2.</w:t>
      </w:r>
    </w:p>
    <w:p w14:paraId="07A2EDA8" w14:textId="77777777" w:rsidR="00AA7AAE" w:rsidRDefault="00AA7AAE" w:rsidP="00AA7AAE">
      <w:pPr>
        <w:pStyle w:val="CMD"/>
      </w:pPr>
      <w:r>
        <w:t xml:space="preserve">R3# </w:t>
      </w:r>
      <w:r w:rsidRPr="00095F09">
        <w:rPr>
          <w:b/>
          <w:bCs/>
        </w:rPr>
        <w:t>show ip bgp</w:t>
      </w:r>
    </w:p>
    <w:p w14:paraId="1084025B" w14:textId="77777777" w:rsidR="00AA7AAE" w:rsidRDefault="00AA7AAE" w:rsidP="00225813">
      <w:pPr>
        <w:pStyle w:val="CMDOutput"/>
      </w:pPr>
      <w:r>
        <w:t>&lt;output omitted&gt;</w:t>
      </w:r>
    </w:p>
    <w:p w14:paraId="335B09A2" w14:textId="77777777" w:rsidR="00AA7AAE" w:rsidRDefault="00AA7AAE" w:rsidP="00225813">
      <w:pPr>
        <w:pStyle w:val="CMDOutput"/>
      </w:pPr>
    </w:p>
    <w:p w14:paraId="468D595D" w14:textId="77777777" w:rsidR="00AA7AAE" w:rsidRDefault="00AA7AAE" w:rsidP="00225813">
      <w:pPr>
        <w:pStyle w:val="CMDOutput"/>
      </w:pPr>
      <w:r>
        <w:t xml:space="preserve">     Network          Next Hop            Metric </w:t>
      </w:r>
      <w:proofErr w:type="spellStart"/>
      <w:r>
        <w:t>LocPrf</w:t>
      </w:r>
      <w:proofErr w:type="spellEnd"/>
      <w:r>
        <w:t xml:space="preserve"> Weight Path</w:t>
      </w:r>
    </w:p>
    <w:p w14:paraId="37AA2E3F" w14:textId="77777777" w:rsidR="00AA7AAE" w:rsidRDefault="00AA7AAE" w:rsidP="00225813">
      <w:pPr>
        <w:pStyle w:val="CMDOutput"/>
      </w:pPr>
      <w:r>
        <w:t xml:space="preserve"> *&gt;   192.168.1.0      10.2.3.2                 0             0 </w:t>
      </w:r>
      <w:r w:rsidRPr="00AB58E6">
        <w:rPr>
          <w:highlight w:val="yellow"/>
        </w:rPr>
        <w:t>500</w:t>
      </w:r>
      <w:r>
        <w:t xml:space="preserve"> i</w:t>
      </w:r>
    </w:p>
    <w:p w14:paraId="16BD06CC" w14:textId="77777777" w:rsidR="00AA7AAE" w:rsidRDefault="00AA7AAE" w:rsidP="00225813">
      <w:pPr>
        <w:pStyle w:val="CMDOutput"/>
      </w:pPr>
      <w:r>
        <w:t xml:space="preserve"> *&gt;   192.168.2.0/27   10.2.3.2                 0             0 500 i</w:t>
      </w:r>
    </w:p>
    <w:p w14:paraId="6CBA86C4" w14:textId="77777777" w:rsidR="00AA7AAE" w:rsidRDefault="00AA7AAE" w:rsidP="00225813">
      <w:pPr>
        <w:pStyle w:val="CMDOutput"/>
      </w:pPr>
      <w:r>
        <w:t xml:space="preserve"> *&gt;   192.168.2.64/26  10.2.3.2                 0             0 500 i</w:t>
      </w:r>
    </w:p>
    <w:p w14:paraId="4AD0F20E" w14:textId="77777777" w:rsidR="00AA7AAE" w:rsidRDefault="00AA7AAE" w:rsidP="00225813">
      <w:pPr>
        <w:pStyle w:val="CMDOutput"/>
      </w:pPr>
      <w:r>
        <w:t xml:space="preserve"> s&gt;   192.168.3.0/27   0.0.0.0                  0         32768 i</w:t>
      </w:r>
    </w:p>
    <w:p w14:paraId="4CE2EFCE" w14:textId="77777777" w:rsidR="00AA7AAE" w:rsidRDefault="00AA7AAE" w:rsidP="00225813">
      <w:pPr>
        <w:pStyle w:val="CMDOutput"/>
      </w:pPr>
      <w:r>
        <w:t xml:space="preserve"> *&gt;   192.168.3.0      0.0.0.0                            32768 i</w:t>
      </w:r>
    </w:p>
    <w:p w14:paraId="3916A12E" w14:textId="77777777" w:rsidR="00AA7AAE" w:rsidRDefault="00AA7AAE" w:rsidP="00225813">
      <w:pPr>
        <w:pStyle w:val="CMDOutput"/>
      </w:pPr>
      <w:r>
        <w:t xml:space="preserve"> s&gt;   192.168.3.64/26  0.0.0.0                  0         32768 i</w:t>
      </w:r>
    </w:p>
    <w:p w14:paraId="7EE2082B" w14:textId="77777777" w:rsidR="00AA7AAE" w:rsidRDefault="00AA7AAE" w:rsidP="00AA7AAE">
      <w:pPr>
        <w:pStyle w:val="SubStepAlpha"/>
      </w:pPr>
      <w:r>
        <w:t xml:space="preserve">On R2, remove the current route aggregation for the 192.168.1.0/24 prefix and configure it again, this time using the </w:t>
      </w:r>
      <w:r w:rsidRPr="00A878D6">
        <w:rPr>
          <w:b/>
          <w:bCs/>
        </w:rPr>
        <w:t>as-set</w:t>
      </w:r>
      <w:r>
        <w:t xml:space="preserve"> option.</w:t>
      </w:r>
    </w:p>
    <w:p w14:paraId="4D095276" w14:textId="77777777" w:rsidR="00AA7AAE" w:rsidRDefault="00AA7AAE" w:rsidP="00AA7AAE">
      <w:pPr>
        <w:pStyle w:val="CMD"/>
      </w:pPr>
      <w:r>
        <w:t xml:space="preserve">R2(config)# </w:t>
      </w:r>
      <w:r w:rsidRPr="00B90551">
        <w:rPr>
          <w:b/>
          <w:bCs/>
        </w:rPr>
        <w:t>router bgp 500</w:t>
      </w:r>
    </w:p>
    <w:p w14:paraId="79AD6835" w14:textId="77777777" w:rsidR="00AA7AAE" w:rsidRPr="00B90551" w:rsidRDefault="00AA7AAE" w:rsidP="00225813">
      <w:pPr>
        <w:pStyle w:val="CMDOutput"/>
      </w:pPr>
      <w:r>
        <w:t xml:space="preserve">R2(config-router)# </w:t>
      </w:r>
      <w:r w:rsidRPr="00225813">
        <w:rPr>
          <w:b/>
          <w:bCs/>
        </w:rPr>
        <w:t>no aggregate-address 192.168.1.0 255.255.255.0 summary-only</w:t>
      </w:r>
    </w:p>
    <w:p w14:paraId="0C83B650" w14:textId="77777777" w:rsidR="00AA7AAE" w:rsidRPr="00B90551" w:rsidRDefault="00AA7AAE" w:rsidP="00225813">
      <w:pPr>
        <w:pStyle w:val="CMDOutput"/>
      </w:pPr>
      <w:r>
        <w:t xml:space="preserve">R2(config-router)# </w:t>
      </w:r>
      <w:r w:rsidRPr="00225813">
        <w:rPr>
          <w:b/>
          <w:bCs/>
        </w:rPr>
        <w:t xml:space="preserve">aggregate-address 192.168.1.0 255.255.255.0 </w:t>
      </w:r>
      <w:r w:rsidRPr="00225813">
        <w:rPr>
          <w:b/>
          <w:bCs/>
          <w:highlight w:val="yellow"/>
        </w:rPr>
        <w:t>as-set</w:t>
      </w:r>
      <w:r w:rsidRPr="00225813">
        <w:rPr>
          <w:b/>
          <w:bCs/>
        </w:rPr>
        <w:t xml:space="preserve"> summary-only</w:t>
      </w:r>
    </w:p>
    <w:p w14:paraId="78ED0B32" w14:textId="77777777" w:rsidR="00AA7AAE" w:rsidRDefault="00AA7AAE" w:rsidP="00AA7AAE">
      <w:pPr>
        <w:pStyle w:val="SubStepAlpha"/>
      </w:pPr>
      <w:r>
        <w:t>Verify that R3 is receiving the aggregated prefix 192.168.1.0/24.</w:t>
      </w:r>
    </w:p>
    <w:p w14:paraId="17E34F7E" w14:textId="7E758887" w:rsidR="00AA7AAE" w:rsidRDefault="00AA7AAE" w:rsidP="00AA7AAE">
      <w:pPr>
        <w:pStyle w:val="CMD"/>
      </w:pPr>
      <w:r>
        <w:t xml:space="preserve">R3# </w:t>
      </w:r>
      <w:r w:rsidRPr="00C55244">
        <w:rPr>
          <w:b/>
          <w:bCs/>
        </w:rPr>
        <w:t>show ip route bgp</w:t>
      </w:r>
      <w:r w:rsidR="00F43015">
        <w:rPr>
          <w:b/>
          <w:bCs/>
        </w:rPr>
        <w:t xml:space="preserve"> | begin Gateway</w:t>
      </w:r>
    </w:p>
    <w:p w14:paraId="35BC4F43" w14:textId="77777777" w:rsidR="00F43015" w:rsidRDefault="00F43015" w:rsidP="00F43015">
      <w:pPr>
        <w:pStyle w:val="CMDOutput"/>
      </w:pPr>
      <w:r>
        <w:t>Gateway of last resort is not set</w:t>
      </w:r>
    </w:p>
    <w:p w14:paraId="2C483098" w14:textId="77777777" w:rsidR="00AA7AAE" w:rsidRDefault="00AA7AAE" w:rsidP="00225813">
      <w:pPr>
        <w:pStyle w:val="CMDOutput"/>
      </w:pPr>
    </w:p>
    <w:p w14:paraId="687CEFCA" w14:textId="77777777" w:rsidR="00AA7AAE" w:rsidRDefault="00AA7AAE" w:rsidP="00225813">
      <w:pPr>
        <w:pStyle w:val="CMDOutput"/>
      </w:pPr>
      <w:r w:rsidRPr="00C55244">
        <w:rPr>
          <w:highlight w:val="yellow"/>
        </w:rPr>
        <w:t>B     192.168.1.0/24</w:t>
      </w:r>
      <w:r>
        <w:t xml:space="preserve"> [20/0] via 10.2.3.2, 00:01:35</w:t>
      </w:r>
    </w:p>
    <w:p w14:paraId="1C07F78B" w14:textId="77777777" w:rsidR="00AA7AAE" w:rsidRDefault="00AA7AAE" w:rsidP="00225813">
      <w:pPr>
        <w:pStyle w:val="CMDOutput"/>
      </w:pPr>
      <w:r>
        <w:t xml:space="preserve">      192.168.2.0/24 is variably </w:t>
      </w:r>
      <w:proofErr w:type="spellStart"/>
      <w:r>
        <w:t>subnetted</w:t>
      </w:r>
      <w:proofErr w:type="spellEnd"/>
      <w:r>
        <w:t>, 2 subnets, 2 masks</w:t>
      </w:r>
    </w:p>
    <w:p w14:paraId="78B05D32" w14:textId="77777777" w:rsidR="00AA7AAE" w:rsidRDefault="00AA7AAE" w:rsidP="00225813">
      <w:pPr>
        <w:pStyle w:val="CMDOutput"/>
      </w:pPr>
      <w:r>
        <w:t>B        192.168.2.0/27 [20/0] via 10.2.3.2, 08:50:02</w:t>
      </w:r>
    </w:p>
    <w:p w14:paraId="20F42EDE" w14:textId="77777777" w:rsidR="00AA7AAE" w:rsidRDefault="00AA7AAE" w:rsidP="00225813">
      <w:pPr>
        <w:pStyle w:val="CMDOutput"/>
      </w:pPr>
      <w:r>
        <w:t>B        192.168.2.64/26 [20/0] via 10.2.3.2, 08:50:02</w:t>
      </w:r>
    </w:p>
    <w:p w14:paraId="52B6BD1C" w14:textId="77777777" w:rsidR="00AA7AAE" w:rsidRDefault="00AA7AAE" w:rsidP="00225813">
      <w:pPr>
        <w:pStyle w:val="CMDOutput"/>
      </w:pPr>
      <w:r>
        <w:t xml:space="preserve">      192.168.3.0/24 is variably </w:t>
      </w:r>
      <w:proofErr w:type="spellStart"/>
      <w:r>
        <w:t>subnetted</w:t>
      </w:r>
      <w:proofErr w:type="spellEnd"/>
      <w:r>
        <w:t>, 5 subnets, 4 masks</w:t>
      </w:r>
    </w:p>
    <w:p w14:paraId="4781B96E" w14:textId="77777777" w:rsidR="00AA7AAE" w:rsidRDefault="00AA7AAE" w:rsidP="00225813">
      <w:pPr>
        <w:pStyle w:val="CMDOutput"/>
      </w:pPr>
      <w:r>
        <w:t>B        192.168.3.0/24 [200/0], 08:49:32, Null0</w:t>
      </w:r>
    </w:p>
    <w:p w14:paraId="292F98A0" w14:textId="32852026" w:rsidR="00AA7AAE" w:rsidRDefault="00AA7AAE" w:rsidP="00AA7AAE">
      <w:pPr>
        <w:pStyle w:val="SubStepAlpha"/>
      </w:pPr>
      <w:r>
        <w:t xml:space="preserve">Examine R3's BGP table again. Notice that the entry for 192.168.1.0 this time includes the entire AS path. The output from the </w:t>
      </w:r>
      <w:r w:rsidRPr="005D622E">
        <w:rPr>
          <w:b/>
        </w:rPr>
        <w:t xml:space="preserve">show ip bgp 192.168.1.0 </w:t>
      </w:r>
      <w:r>
        <w:t>command displays both AS numbers and identifies that R2 (2.2.2.2) aggregated the route.</w:t>
      </w:r>
    </w:p>
    <w:p w14:paraId="4BFA2843" w14:textId="77777777" w:rsidR="00AA7AAE" w:rsidRPr="00724196" w:rsidRDefault="00AA7AAE" w:rsidP="00AA7AAE">
      <w:pPr>
        <w:pStyle w:val="CMD"/>
        <w:rPr>
          <w:b/>
          <w:bCs/>
        </w:rPr>
      </w:pPr>
      <w:r>
        <w:t xml:space="preserve">R3# </w:t>
      </w:r>
      <w:r w:rsidRPr="00724196">
        <w:rPr>
          <w:b/>
          <w:bCs/>
        </w:rPr>
        <w:t>show ip bgp</w:t>
      </w:r>
    </w:p>
    <w:p w14:paraId="56E76EA7" w14:textId="77777777" w:rsidR="00AA7AAE" w:rsidRDefault="00AA7AAE" w:rsidP="00225813">
      <w:pPr>
        <w:pStyle w:val="CMDOutput"/>
      </w:pPr>
      <w:r>
        <w:lastRenderedPageBreak/>
        <w:t>&lt;output omitted&gt;</w:t>
      </w:r>
    </w:p>
    <w:p w14:paraId="078CCE1E" w14:textId="77777777" w:rsidR="00AA7AAE" w:rsidRDefault="00AA7AAE" w:rsidP="00225813">
      <w:pPr>
        <w:pStyle w:val="CMDOutput"/>
      </w:pPr>
      <w:r>
        <w:t xml:space="preserve">     Network          Next Hop            Metric </w:t>
      </w:r>
      <w:proofErr w:type="spellStart"/>
      <w:r>
        <w:t>LocPrf</w:t>
      </w:r>
      <w:proofErr w:type="spellEnd"/>
      <w:r>
        <w:t xml:space="preserve"> Weight Path</w:t>
      </w:r>
    </w:p>
    <w:p w14:paraId="3FCC1962" w14:textId="77777777" w:rsidR="00AA7AAE" w:rsidRDefault="00AA7AAE" w:rsidP="00225813">
      <w:pPr>
        <w:pStyle w:val="CMDOutput"/>
      </w:pPr>
      <w:r>
        <w:t xml:space="preserve"> *&gt;   192.168.1.0      10.2.3.2                 0             0 </w:t>
      </w:r>
      <w:r w:rsidRPr="008A5869">
        <w:rPr>
          <w:highlight w:val="yellow"/>
        </w:rPr>
        <w:t>500 1000</w:t>
      </w:r>
      <w:r>
        <w:t xml:space="preserve"> i</w:t>
      </w:r>
    </w:p>
    <w:p w14:paraId="13F69F31" w14:textId="77777777" w:rsidR="00AA7AAE" w:rsidRDefault="00AA7AAE" w:rsidP="00225813">
      <w:pPr>
        <w:pStyle w:val="CMDOutput"/>
      </w:pPr>
      <w:r>
        <w:t xml:space="preserve"> *&gt;   192.168.2.0/27   10.2.3.2                 0             0 500 i</w:t>
      </w:r>
    </w:p>
    <w:p w14:paraId="7745E56D" w14:textId="77777777" w:rsidR="00AA7AAE" w:rsidRDefault="00AA7AAE" w:rsidP="00225813">
      <w:pPr>
        <w:pStyle w:val="CMDOutput"/>
      </w:pPr>
      <w:r>
        <w:t xml:space="preserve"> *&gt;   192.168.2.64/26  10.2.3.2                 0             0 500 i</w:t>
      </w:r>
    </w:p>
    <w:p w14:paraId="4F7F8381" w14:textId="77777777" w:rsidR="00AA7AAE" w:rsidRDefault="00AA7AAE" w:rsidP="00225813">
      <w:pPr>
        <w:pStyle w:val="CMDOutput"/>
      </w:pPr>
      <w:r>
        <w:t xml:space="preserve"> s&gt;   192.168.3.0/27   0.0.0.0                  0         32768 i</w:t>
      </w:r>
    </w:p>
    <w:p w14:paraId="69E4BDE8" w14:textId="77777777" w:rsidR="00AA7AAE" w:rsidRDefault="00AA7AAE" w:rsidP="00225813">
      <w:pPr>
        <w:pStyle w:val="CMDOutput"/>
      </w:pPr>
      <w:r>
        <w:t xml:space="preserve"> *&gt;   192.168.3.0      0.0.0.0                            32768 i</w:t>
      </w:r>
    </w:p>
    <w:p w14:paraId="07566984" w14:textId="77777777" w:rsidR="00AA7AAE" w:rsidRDefault="00AA7AAE" w:rsidP="00225813">
      <w:pPr>
        <w:pStyle w:val="CMDOutput"/>
      </w:pPr>
      <w:r>
        <w:t xml:space="preserve"> s&gt;   192.168.3.64/26  0.0.0.0                  0         32768 i</w:t>
      </w:r>
    </w:p>
    <w:p w14:paraId="191AA693" w14:textId="382F1CF5" w:rsidR="00AA7AAE" w:rsidRDefault="00AA7AAE" w:rsidP="00AA7AAE">
      <w:pPr>
        <w:pStyle w:val="CMD"/>
      </w:pPr>
    </w:p>
    <w:p w14:paraId="2E752308" w14:textId="77777777" w:rsidR="00AA7AAE" w:rsidRDefault="00AA7AAE" w:rsidP="00AA7AAE">
      <w:pPr>
        <w:pStyle w:val="CMD"/>
      </w:pPr>
      <w:r>
        <w:t xml:space="preserve">R3# </w:t>
      </w:r>
      <w:r w:rsidRPr="005D622E">
        <w:rPr>
          <w:b/>
        </w:rPr>
        <w:t>show ip bgp 192.168.1.0 | begin Refresh</w:t>
      </w:r>
    </w:p>
    <w:p w14:paraId="5ECDA446" w14:textId="77777777" w:rsidR="00AA7AAE" w:rsidRDefault="00AA7AAE" w:rsidP="00225813">
      <w:pPr>
        <w:pStyle w:val="CMDOutput"/>
      </w:pPr>
      <w:r>
        <w:t xml:space="preserve">  Refresh Epoch 7</w:t>
      </w:r>
    </w:p>
    <w:p w14:paraId="1223FE61" w14:textId="77777777" w:rsidR="00AA7AAE" w:rsidRDefault="00AA7AAE" w:rsidP="00225813">
      <w:pPr>
        <w:pStyle w:val="CMDOutput"/>
      </w:pPr>
      <w:r>
        <w:t xml:space="preserve">  </w:t>
      </w:r>
      <w:r w:rsidRPr="005D622E">
        <w:rPr>
          <w:highlight w:val="yellow"/>
        </w:rPr>
        <w:t>500 1000, (aggregated by 500 2.2.2.2)</w:t>
      </w:r>
    </w:p>
    <w:p w14:paraId="09E286C4" w14:textId="77777777" w:rsidR="00AA7AAE" w:rsidRDefault="00AA7AAE" w:rsidP="00225813">
      <w:pPr>
        <w:pStyle w:val="CMDOutput"/>
      </w:pPr>
      <w:r>
        <w:t xml:space="preserve">    10.2.3.2 from 10.2.3.2 (2.2.2.2)</w:t>
      </w:r>
    </w:p>
    <w:p w14:paraId="5258B12B" w14:textId="1439947C" w:rsidR="00AA7AAE" w:rsidRDefault="00AA7AAE" w:rsidP="008C5688">
      <w:pPr>
        <w:pStyle w:val="CMDOutput"/>
      </w:pPr>
      <w:r>
        <w:t xml:space="preserve">      Origin IGP, metric 0, </w:t>
      </w:r>
      <w:proofErr w:type="spellStart"/>
      <w:r>
        <w:t>localpref</w:t>
      </w:r>
      <w:proofErr w:type="spellEnd"/>
      <w:r>
        <w:t xml:space="preserve"> 100, valid, external, best</w:t>
      </w:r>
    </w:p>
    <w:p w14:paraId="0002160B" w14:textId="26D5161B" w:rsidR="00F43015" w:rsidRDefault="00F43015">
      <w:pPr>
        <w:pStyle w:val="CMDOutput"/>
      </w:pPr>
      <w:r>
        <w:t xml:space="preserve">      </w:t>
      </w:r>
      <w:proofErr w:type="spellStart"/>
      <w:r w:rsidRPr="00F43015">
        <w:t>rx</w:t>
      </w:r>
      <w:proofErr w:type="spellEnd"/>
      <w:r w:rsidRPr="00F43015">
        <w:t xml:space="preserve"> </w:t>
      </w:r>
      <w:proofErr w:type="spellStart"/>
      <w:r w:rsidRPr="00F43015">
        <w:t>pathid</w:t>
      </w:r>
      <w:proofErr w:type="spellEnd"/>
      <w:r w:rsidRPr="00F43015">
        <w:t xml:space="preserve">: 0, </w:t>
      </w:r>
      <w:proofErr w:type="spellStart"/>
      <w:r w:rsidRPr="00F43015">
        <w:t>tx</w:t>
      </w:r>
      <w:proofErr w:type="spellEnd"/>
      <w:r w:rsidRPr="00F43015">
        <w:t xml:space="preserve"> </w:t>
      </w:r>
      <w:proofErr w:type="spellStart"/>
      <w:r w:rsidRPr="00F43015">
        <w:t>pathid</w:t>
      </w:r>
      <w:proofErr w:type="spellEnd"/>
      <w:r w:rsidRPr="00F43015">
        <w:t>: 0x0</w:t>
      </w:r>
    </w:p>
    <w:p w14:paraId="27A2CDB5" w14:textId="77777777" w:rsidR="003253B9" w:rsidRPr="00356E88" w:rsidRDefault="003253B9" w:rsidP="003253B9">
      <w:pPr>
        <w:pStyle w:val="ConfigWindow"/>
      </w:pPr>
      <w:r>
        <w:t>Close configuration window</w:t>
      </w:r>
    </w:p>
    <w:p w14:paraId="00A6AC21" w14:textId="77777777" w:rsidR="00AA7AAE" w:rsidRDefault="00AA7AAE" w:rsidP="00225813">
      <w:pPr>
        <w:pStyle w:val="Heading2"/>
        <w:spacing w:before="120"/>
      </w:pPr>
      <w:r>
        <w:t>Configure and Verify the Advertising of a Default Route</w:t>
      </w:r>
    </w:p>
    <w:p w14:paraId="7101795E" w14:textId="77777777" w:rsidR="00AA7AAE" w:rsidRDefault="00AA7AAE" w:rsidP="00AA7AAE">
      <w:pPr>
        <w:pStyle w:val="Heading3"/>
      </w:pPr>
      <w:r>
        <w:t>Configure default route advertisement on R2.</w:t>
      </w:r>
    </w:p>
    <w:p w14:paraId="609A0FF5" w14:textId="49603DDD" w:rsidR="00AA7AAE" w:rsidRDefault="00AA7AAE" w:rsidP="00225813">
      <w:pPr>
        <w:pStyle w:val="BodyTextL25"/>
        <w:spacing w:after="0"/>
      </w:pPr>
      <w:r>
        <w:t>Configure R2 to advertise a default router to R1. R2 does not necessarily have to have a default route of its own. Core internet routers that have full internet routing tables and do not require a default route are referred to as being in a default-free zone (DFZ).</w:t>
      </w:r>
    </w:p>
    <w:p w14:paraId="77CC35B6" w14:textId="47D148CA" w:rsidR="003253B9" w:rsidRPr="00356E88" w:rsidRDefault="003253B9" w:rsidP="003253B9">
      <w:pPr>
        <w:pStyle w:val="ConfigWindow"/>
      </w:pPr>
      <w:r>
        <w:t>Open configuration window</w:t>
      </w:r>
    </w:p>
    <w:p w14:paraId="213DA89F" w14:textId="77777777" w:rsidR="00AA7AAE" w:rsidRDefault="00AA7AAE" w:rsidP="00AA7AAE">
      <w:pPr>
        <w:pStyle w:val="CMD"/>
      </w:pPr>
      <w:r w:rsidRPr="00373612">
        <w:t>R2(config)#</w:t>
      </w:r>
      <w:r>
        <w:t xml:space="preserve"> </w:t>
      </w:r>
      <w:r w:rsidRPr="00325490">
        <w:rPr>
          <w:b/>
          <w:bCs/>
        </w:rPr>
        <w:t>router bgp 500</w:t>
      </w:r>
    </w:p>
    <w:p w14:paraId="557AA7AA" w14:textId="77777777" w:rsidR="00AA7AAE" w:rsidRPr="00325490" w:rsidRDefault="00AA7AAE" w:rsidP="00AA7AAE">
      <w:pPr>
        <w:pStyle w:val="CMD"/>
        <w:rPr>
          <w:b/>
          <w:bCs/>
        </w:rPr>
      </w:pPr>
      <w:r w:rsidRPr="00373612">
        <w:t>R2(config-router)#</w:t>
      </w:r>
      <w:r>
        <w:t xml:space="preserve"> </w:t>
      </w:r>
      <w:r w:rsidRPr="00325490">
        <w:rPr>
          <w:b/>
          <w:bCs/>
        </w:rPr>
        <w:t>neighbor 10.1.2.1 default-originate</w:t>
      </w:r>
    </w:p>
    <w:p w14:paraId="6BFCE51F" w14:textId="77777777" w:rsidR="00AA7AAE" w:rsidRDefault="00AA7AAE" w:rsidP="00AA7AAE">
      <w:pPr>
        <w:pStyle w:val="Heading3"/>
      </w:pPr>
      <w:r>
        <w:t>Verify default route advertisement on R1.</w:t>
      </w:r>
    </w:p>
    <w:p w14:paraId="5FEED1E4" w14:textId="77777777" w:rsidR="00AA7AAE" w:rsidRDefault="00AA7AAE" w:rsidP="00AA7AAE">
      <w:pPr>
        <w:pStyle w:val="SubStepAlpha"/>
      </w:pPr>
      <w:r>
        <w:t>Examine R1's routing table to verify that it has received a default route.</w:t>
      </w:r>
    </w:p>
    <w:p w14:paraId="0BB84FB9" w14:textId="017D3418" w:rsidR="00AA7AAE" w:rsidRDefault="00AA7AAE" w:rsidP="00AA7AAE">
      <w:pPr>
        <w:pStyle w:val="CMD"/>
      </w:pPr>
      <w:r>
        <w:t xml:space="preserve">R1# </w:t>
      </w:r>
      <w:r w:rsidRPr="00EF2C21">
        <w:rPr>
          <w:b/>
          <w:bCs/>
        </w:rPr>
        <w:t>show ip route bgp</w:t>
      </w:r>
      <w:r w:rsidR="00F43015">
        <w:rPr>
          <w:b/>
          <w:bCs/>
        </w:rPr>
        <w:t xml:space="preserve"> | begin Gateway</w:t>
      </w:r>
    </w:p>
    <w:p w14:paraId="5BBDA29E" w14:textId="77777777" w:rsidR="00AA7AAE" w:rsidRDefault="00AA7AAE" w:rsidP="00AA7AAE">
      <w:pPr>
        <w:pStyle w:val="CMD"/>
      </w:pPr>
      <w:r>
        <w:t>Gateway of last resort is 10.1.2.2 to network 0.0.0.0</w:t>
      </w:r>
    </w:p>
    <w:p w14:paraId="15146643" w14:textId="77777777" w:rsidR="00AA7AAE" w:rsidRDefault="00AA7AAE" w:rsidP="00AA7AAE">
      <w:pPr>
        <w:pStyle w:val="CMD"/>
      </w:pPr>
    </w:p>
    <w:p w14:paraId="4AA3CA2B" w14:textId="77777777" w:rsidR="00AA7AAE" w:rsidRDefault="00AA7AAE" w:rsidP="00AA7AAE">
      <w:pPr>
        <w:pStyle w:val="CMD"/>
      </w:pPr>
      <w:r w:rsidRPr="00E0459E">
        <w:rPr>
          <w:highlight w:val="yellow"/>
        </w:rPr>
        <w:t>B*    0.0.0.0/0</w:t>
      </w:r>
      <w:r>
        <w:t xml:space="preserve"> [20/0] via 10.1.2.2, 00:00:37</w:t>
      </w:r>
    </w:p>
    <w:p w14:paraId="088FA572" w14:textId="77777777" w:rsidR="00AA7AAE" w:rsidRDefault="00AA7AAE" w:rsidP="00AA7AAE">
      <w:pPr>
        <w:pStyle w:val="CMD"/>
      </w:pPr>
      <w:r>
        <w:t xml:space="preserve">      192.168.2.0/24 is variably </w:t>
      </w:r>
      <w:proofErr w:type="spellStart"/>
      <w:r>
        <w:t>subnetted</w:t>
      </w:r>
      <w:proofErr w:type="spellEnd"/>
      <w:r>
        <w:t>, 2 subnets, 2 masks</w:t>
      </w:r>
    </w:p>
    <w:p w14:paraId="09CAC761" w14:textId="77777777" w:rsidR="00AA7AAE" w:rsidRDefault="00AA7AAE" w:rsidP="00AA7AAE">
      <w:pPr>
        <w:pStyle w:val="CMD"/>
      </w:pPr>
      <w:r>
        <w:t>B        192.168.2.0/27 [20/0] via 10.1.2.2, 21:24:43</w:t>
      </w:r>
    </w:p>
    <w:p w14:paraId="434F9A39" w14:textId="77777777" w:rsidR="00AA7AAE" w:rsidRDefault="00AA7AAE" w:rsidP="00AA7AAE">
      <w:pPr>
        <w:pStyle w:val="CMD"/>
      </w:pPr>
      <w:r>
        <w:t>B        192.168.2.64/26 [20/0] via 10.1.2.2, 21:24:43</w:t>
      </w:r>
    </w:p>
    <w:p w14:paraId="5FDC4935" w14:textId="77777777" w:rsidR="00AA7AAE" w:rsidRDefault="00AA7AAE" w:rsidP="00AA7AAE">
      <w:pPr>
        <w:pStyle w:val="CMD"/>
      </w:pPr>
      <w:r>
        <w:t>B     192.168.3.0/24 [20/0] via 10.1.2.2, 12:41:58</w:t>
      </w:r>
    </w:p>
    <w:p w14:paraId="736C883D" w14:textId="77777777" w:rsidR="00AA7AAE" w:rsidRDefault="00AA7AAE" w:rsidP="00AA7AAE">
      <w:pPr>
        <w:pStyle w:val="SubStepAlpha"/>
      </w:pPr>
      <w:r>
        <w:t>Examine R1's BGP table to verify that it has received a default route.</w:t>
      </w:r>
    </w:p>
    <w:p w14:paraId="73F45F57" w14:textId="77777777" w:rsidR="00AA7AAE" w:rsidRDefault="00AA7AAE" w:rsidP="00AA7AAE">
      <w:pPr>
        <w:pStyle w:val="CMD"/>
      </w:pPr>
      <w:r>
        <w:t xml:space="preserve">R1# </w:t>
      </w:r>
      <w:r w:rsidRPr="00E0459E">
        <w:rPr>
          <w:b/>
          <w:bCs/>
        </w:rPr>
        <w:t>show ip bgp</w:t>
      </w:r>
    </w:p>
    <w:p w14:paraId="00FA804D" w14:textId="77777777" w:rsidR="00AA7AAE" w:rsidRDefault="00AA7AAE" w:rsidP="00225813">
      <w:pPr>
        <w:pStyle w:val="CMDOutput"/>
      </w:pPr>
      <w:r>
        <w:t>&lt;output omitted&gt;</w:t>
      </w:r>
    </w:p>
    <w:p w14:paraId="2518A878" w14:textId="77777777" w:rsidR="00AA7AAE" w:rsidRDefault="00AA7AAE" w:rsidP="00225813">
      <w:pPr>
        <w:pStyle w:val="CMDOutput"/>
      </w:pPr>
    </w:p>
    <w:p w14:paraId="3E03DAA9" w14:textId="77777777" w:rsidR="00AA7AAE" w:rsidRDefault="00AA7AAE" w:rsidP="00225813">
      <w:pPr>
        <w:pStyle w:val="CMDOutput"/>
      </w:pPr>
      <w:r>
        <w:t xml:space="preserve">     Network          Next Hop            Metric </w:t>
      </w:r>
      <w:proofErr w:type="spellStart"/>
      <w:r>
        <w:t>LocPrf</w:t>
      </w:r>
      <w:proofErr w:type="spellEnd"/>
      <w:r>
        <w:t xml:space="preserve"> Weight Path</w:t>
      </w:r>
    </w:p>
    <w:p w14:paraId="34E86D49" w14:textId="77777777" w:rsidR="00AA7AAE" w:rsidRDefault="00AA7AAE" w:rsidP="00225813">
      <w:pPr>
        <w:pStyle w:val="CMDOutput"/>
      </w:pPr>
      <w:r>
        <w:t xml:space="preserve"> </w:t>
      </w:r>
      <w:r w:rsidRPr="00E0459E">
        <w:rPr>
          <w:highlight w:val="yellow"/>
        </w:rPr>
        <w:t>*&gt;   0.0.0.0          10.1.2.2                               0 500 i</w:t>
      </w:r>
    </w:p>
    <w:p w14:paraId="53B54A42" w14:textId="77777777" w:rsidR="00AA7AAE" w:rsidRDefault="00AA7AAE" w:rsidP="00225813">
      <w:pPr>
        <w:pStyle w:val="CMDOutput"/>
      </w:pPr>
      <w:r>
        <w:t xml:space="preserve"> *&gt;   192.168.1.0/27   0.0.0.0                  0         32768 i</w:t>
      </w:r>
    </w:p>
    <w:p w14:paraId="6CEE9D6A" w14:textId="77777777" w:rsidR="00AA7AAE" w:rsidRDefault="00AA7AAE" w:rsidP="00225813">
      <w:pPr>
        <w:pStyle w:val="CMDOutput"/>
      </w:pPr>
      <w:r>
        <w:t xml:space="preserve"> *&gt;   192.168.1.64/26  0.0.0.0                  0         32768 i</w:t>
      </w:r>
    </w:p>
    <w:p w14:paraId="1919EABD" w14:textId="77777777" w:rsidR="00AA7AAE" w:rsidRDefault="00AA7AAE" w:rsidP="00225813">
      <w:pPr>
        <w:pStyle w:val="CMDOutput"/>
      </w:pPr>
      <w:r>
        <w:t xml:space="preserve"> *&gt;   192.168.2.0/27   10.1.2.2                 0             0 500 i</w:t>
      </w:r>
    </w:p>
    <w:p w14:paraId="124F18A0" w14:textId="77777777" w:rsidR="00AA7AAE" w:rsidRDefault="00AA7AAE" w:rsidP="00225813">
      <w:pPr>
        <w:pStyle w:val="CMDOutput"/>
      </w:pPr>
      <w:r>
        <w:t xml:space="preserve"> *&gt;   192.168.2.64/26  10.1.2.2                 0             0 500 i</w:t>
      </w:r>
    </w:p>
    <w:p w14:paraId="7F705BEE" w14:textId="42E24B91" w:rsidR="00AA7AAE" w:rsidRDefault="00AA7AAE">
      <w:pPr>
        <w:pStyle w:val="CMDOutput"/>
      </w:pPr>
      <w:r>
        <w:t xml:space="preserve"> *&gt;   192.168.3.0      10.1.2.2                               0 500 300 i</w:t>
      </w:r>
    </w:p>
    <w:p w14:paraId="248E8B4A" w14:textId="77777777" w:rsidR="003253B9" w:rsidRPr="00356E88" w:rsidRDefault="003253B9" w:rsidP="003253B9">
      <w:pPr>
        <w:pStyle w:val="ConfigWindow"/>
      </w:pPr>
      <w:r>
        <w:t>Close configuration window</w:t>
      </w:r>
    </w:p>
    <w:sectPr w:rsidR="003253B9" w:rsidRPr="00356E88" w:rsidSect="00237EEA">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492C8" w14:textId="77777777" w:rsidR="00CC40CB" w:rsidRDefault="00CC40CB" w:rsidP="00710659">
      <w:pPr>
        <w:spacing w:after="0" w:line="240" w:lineRule="auto"/>
      </w:pPr>
      <w:r>
        <w:separator/>
      </w:r>
    </w:p>
    <w:p w14:paraId="185FEA82" w14:textId="77777777" w:rsidR="00CC40CB" w:rsidRDefault="00CC40CB"/>
  </w:endnote>
  <w:endnote w:type="continuationSeparator" w:id="0">
    <w:p w14:paraId="4A12C924" w14:textId="77777777" w:rsidR="00CC40CB" w:rsidRDefault="00CC40CB" w:rsidP="00710659">
      <w:pPr>
        <w:spacing w:after="0" w:line="240" w:lineRule="auto"/>
      </w:pPr>
      <w:r>
        <w:continuationSeparator/>
      </w:r>
    </w:p>
    <w:p w14:paraId="4DBB57FF" w14:textId="77777777" w:rsidR="00CC40CB" w:rsidRDefault="00CC40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1C51" w14:textId="27B3B8BC" w:rsidR="00E922F6" w:rsidRPr="00882B63" w:rsidRDefault="00E922F6"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470DA9">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2148" w14:textId="75738A08" w:rsidR="00E922F6" w:rsidRPr="00882B63" w:rsidRDefault="00E922F6"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470DA9">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3E17" w14:textId="77777777" w:rsidR="00CC40CB" w:rsidRDefault="00CC40CB" w:rsidP="00710659">
      <w:pPr>
        <w:spacing w:after="0" w:line="240" w:lineRule="auto"/>
      </w:pPr>
      <w:r>
        <w:separator/>
      </w:r>
    </w:p>
    <w:p w14:paraId="08B2B02E" w14:textId="77777777" w:rsidR="00CC40CB" w:rsidRDefault="00CC40CB"/>
  </w:footnote>
  <w:footnote w:type="continuationSeparator" w:id="0">
    <w:p w14:paraId="6BD8C425" w14:textId="77777777" w:rsidR="00CC40CB" w:rsidRDefault="00CC40CB" w:rsidP="00710659">
      <w:pPr>
        <w:spacing w:after="0" w:line="240" w:lineRule="auto"/>
      </w:pPr>
      <w:r>
        <w:continuationSeparator/>
      </w:r>
    </w:p>
    <w:p w14:paraId="75E9B5AD" w14:textId="77777777" w:rsidR="00CC40CB" w:rsidRDefault="00CC40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F8A615B199B4F71A962939B5EC7D8CF"/>
      </w:placeholder>
      <w:dataBinding w:prefixMappings="xmlns:ns0='http://purl.org/dc/elements/1.1/' xmlns:ns1='http://schemas.openxmlformats.org/package/2006/metadata/core-properties' " w:xpath="/ns1:coreProperties[1]/ns0:title[1]" w:storeItemID="{6C3C8BC8-F283-45AE-878A-BAB7291924A1}"/>
      <w:text/>
    </w:sdtPr>
    <w:sdtContent>
      <w:p w14:paraId="6CA5D4BD" w14:textId="77777777" w:rsidR="00E922F6" w:rsidRDefault="00E922F6" w:rsidP="008402F2">
        <w:pPr>
          <w:pStyle w:val="PageHead"/>
        </w:pPr>
        <w:r>
          <w:t>Lab - Implement eBGP for IPv4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CF69" w14:textId="77777777" w:rsidR="00E922F6" w:rsidRDefault="00E922F6" w:rsidP="006C3FCF">
    <w:pPr>
      <w:ind w:left="-288"/>
    </w:pPr>
    <w:r>
      <w:rPr>
        <w:noProof/>
      </w:rPr>
      <w:drawing>
        <wp:inline distT="0" distB="0" distL="0" distR="0" wp14:anchorId="743A8022" wp14:editId="03528A1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5399367">
    <w:abstractNumId w:val="11"/>
  </w:num>
  <w:num w:numId="2" w16cid:durableId="168999055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67895870">
    <w:abstractNumId w:val="3"/>
  </w:num>
  <w:num w:numId="4" w16cid:durableId="1244604476">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769860428">
    <w:abstractNumId w:val="5"/>
  </w:num>
  <w:num w:numId="6" w16cid:durableId="2095086234">
    <w:abstractNumId w:val="0"/>
  </w:num>
  <w:num w:numId="7" w16cid:durableId="209001603">
    <w:abstractNumId w:val="1"/>
  </w:num>
  <w:num w:numId="8" w16cid:durableId="815413599">
    <w:abstractNumId w:val="6"/>
    <w:lvlOverride w:ilvl="0">
      <w:lvl w:ilvl="0">
        <w:start w:val="1"/>
        <w:numFmt w:val="decimal"/>
        <w:lvlText w:val="Part %1:"/>
        <w:lvlJc w:val="left"/>
        <w:pPr>
          <w:tabs>
            <w:tab w:val="num" w:pos="1152"/>
          </w:tabs>
          <w:ind w:left="1152" w:hanging="792"/>
        </w:pPr>
        <w:rPr>
          <w:rFonts w:hint="default"/>
        </w:rPr>
      </w:lvl>
    </w:lvlOverride>
  </w:num>
  <w:num w:numId="9" w16cid:durableId="1482038140">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748694986">
    <w:abstractNumId w:val="4"/>
  </w:num>
  <w:num w:numId="11" w16cid:durableId="379787641">
    <w:abstractNumId w:val="14"/>
  </w:num>
  <w:num w:numId="12" w16cid:durableId="82847090">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1804628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332000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14156021">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973124696">
    <w:abstractNumId w:val="9"/>
  </w:num>
  <w:num w:numId="17" w16cid:durableId="629744331">
    <w:abstractNumId w:val="15"/>
  </w:num>
  <w:num w:numId="18" w16cid:durableId="1909267582">
    <w:abstractNumId w:val="13"/>
  </w:num>
  <w:num w:numId="19" w16cid:durableId="2095931664">
    <w:abstractNumId w:val="8"/>
  </w:num>
  <w:num w:numId="20" w16cid:durableId="569385946">
    <w:abstractNumId w:val="10"/>
  </w:num>
  <w:num w:numId="21" w16cid:durableId="1905679933">
    <w:abstractNumId w:val="2"/>
  </w:num>
  <w:num w:numId="22" w16cid:durableId="1597205383">
    <w:abstractNumId w:val="7"/>
  </w:num>
  <w:num w:numId="23" w16cid:durableId="1783569379">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72"/>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B71F0"/>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353E"/>
    <w:rsid w:val="002240AB"/>
    <w:rsid w:val="00225813"/>
    <w:rsid w:val="00225E37"/>
    <w:rsid w:val="00231DCA"/>
    <w:rsid w:val="00235792"/>
    <w:rsid w:val="00237EEA"/>
    <w:rsid w:val="00241B8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3AB9"/>
    <w:rsid w:val="002F45FF"/>
    <w:rsid w:val="002F66D3"/>
    <w:rsid w:val="002F6D17"/>
    <w:rsid w:val="00302887"/>
    <w:rsid w:val="003056EB"/>
    <w:rsid w:val="003071FF"/>
    <w:rsid w:val="00310652"/>
    <w:rsid w:val="00311065"/>
    <w:rsid w:val="0031357A"/>
    <w:rsid w:val="0031371D"/>
    <w:rsid w:val="0031789F"/>
    <w:rsid w:val="00320788"/>
    <w:rsid w:val="003233A3"/>
    <w:rsid w:val="003253B9"/>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3244"/>
    <w:rsid w:val="003B46FC"/>
    <w:rsid w:val="003B5767"/>
    <w:rsid w:val="003B7605"/>
    <w:rsid w:val="003C08AA"/>
    <w:rsid w:val="003C2A7B"/>
    <w:rsid w:val="003C49EF"/>
    <w:rsid w:val="003C6BCA"/>
    <w:rsid w:val="003C7902"/>
    <w:rsid w:val="003D0BFF"/>
    <w:rsid w:val="003D6EF1"/>
    <w:rsid w:val="003E5BE5"/>
    <w:rsid w:val="003E68CC"/>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0DA9"/>
    <w:rsid w:val="00473AC9"/>
    <w:rsid w:val="00473E34"/>
    <w:rsid w:val="00476BA9"/>
    <w:rsid w:val="00480A0C"/>
    <w:rsid w:val="00481650"/>
    <w:rsid w:val="0048400A"/>
    <w:rsid w:val="00490807"/>
    <w:rsid w:val="004936C2"/>
    <w:rsid w:val="0049379C"/>
    <w:rsid w:val="004979CC"/>
    <w:rsid w:val="004A1CA0"/>
    <w:rsid w:val="004A22E9"/>
    <w:rsid w:val="004A4ACD"/>
    <w:rsid w:val="004A506C"/>
    <w:rsid w:val="004A5BC5"/>
    <w:rsid w:val="004B023D"/>
    <w:rsid w:val="004C0909"/>
    <w:rsid w:val="004C3F97"/>
    <w:rsid w:val="004C407E"/>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4FED"/>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0B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4A27"/>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1FE5"/>
    <w:rsid w:val="00893877"/>
    <w:rsid w:val="0089532C"/>
    <w:rsid w:val="00896165"/>
    <w:rsid w:val="00896681"/>
    <w:rsid w:val="008A2749"/>
    <w:rsid w:val="008A3A90"/>
    <w:rsid w:val="008B06D4"/>
    <w:rsid w:val="008B4F20"/>
    <w:rsid w:val="008B68E7"/>
    <w:rsid w:val="008B7FFD"/>
    <w:rsid w:val="008C286A"/>
    <w:rsid w:val="008C2920"/>
    <w:rsid w:val="008C4307"/>
    <w:rsid w:val="008C5688"/>
    <w:rsid w:val="008D23DF"/>
    <w:rsid w:val="008D73BF"/>
    <w:rsid w:val="008D7F09"/>
    <w:rsid w:val="008E00D5"/>
    <w:rsid w:val="008E5B64"/>
    <w:rsid w:val="008E7DAA"/>
    <w:rsid w:val="008F0094"/>
    <w:rsid w:val="008F03EF"/>
    <w:rsid w:val="008F340F"/>
    <w:rsid w:val="00903523"/>
    <w:rsid w:val="009039D6"/>
    <w:rsid w:val="00906281"/>
    <w:rsid w:val="0090659A"/>
    <w:rsid w:val="00911080"/>
    <w:rsid w:val="00912500"/>
    <w:rsid w:val="0091350B"/>
    <w:rsid w:val="00915986"/>
    <w:rsid w:val="00917624"/>
    <w:rsid w:val="00926CB2"/>
    <w:rsid w:val="00930386"/>
    <w:rsid w:val="009309F5"/>
    <w:rsid w:val="00933237"/>
    <w:rsid w:val="00933F28"/>
    <w:rsid w:val="009400C3"/>
    <w:rsid w:val="009420B5"/>
    <w:rsid w:val="00942299"/>
    <w:rsid w:val="009453F7"/>
    <w:rsid w:val="009476C0"/>
    <w:rsid w:val="00963E34"/>
    <w:rsid w:val="00963E95"/>
    <w:rsid w:val="00964DFA"/>
    <w:rsid w:val="00970A69"/>
    <w:rsid w:val="0098155C"/>
    <w:rsid w:val="00981CCA"/>
    <w:rsid w:val="00983B77"/>
    <w:rsid w:val="00996053"/>
    <w:rsid w:val="00997171"/>
    <w:rsid w:val="00997E71"/>
    <w:rsid w:val="009A0B2F"/>
    <w:rsid w:val="009A1CF4"/>
    <w:rsid w:val="009A37D7"/>
    <w:rsid w:val="009A4E17"/>
    <w:rsid w:val="009A6955"/>
    <w:rsid w:val="009B0697"/>
    <w:rsid w:val="009B341C"/>
    <w:rsid w:val="009B5747"/>
    <w:rsid w:val="009B6C72"/>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1527"/>
    <w:rsid w:val="00A46F0A"/>
    <w:rsid w:val="00A46F25"/>
    <w:rsid w:val="00A47CC2"/>
    <w:rsid w:val="00A502BA"/>
    <w:rsid w:val="00A60146"/>
    <w:rsid w:val="00A601A9"/>
    <w:rsid w:val="00A60F6F"/>
    <w:rsid w:val="00A622C4"/>
    <w:rsid w:val="00A6283D"/>
    <w:rsid w:val="00A676FF"/>
    <w:rsid w:val="00A72242"/>
    <w:rsid w:val="00A73EBA"/>
    <w:rsid w:val="00A754B4"/>
    <w:rsid w:val="00A76665"/>
    <w:rsid w:val="00A76749"/>
    <w:rsid w:val="00A807C1"/>
    <w:rsid w:val="00A82658"/>
    <w:rsid w:val="00A83374"/>
    <w:rsid w:val="00A96172"/>
    <w:rsid w:val="00A96D52"/>
    <w:rsid w:val="00A97C5F"/>
    <w:rsid w:val="00AA7AAE"/>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4123"/>
    <w:rsid w:val="00AE56C0"/>
    <w:rsid w:val="00AF7ACC"/>
    <w:rsid w:val="00B00914"/>
    <w:rsid w:val="00B02A8E"/>
    <w:rsid w:val="00B052EE"/>
    <w:rsid w:val="00B1081F"/>
    <w:rsid w:val="00B2496B"/>
    <w:rsid w:val="00B26EBA"/>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16B"/>
    <w:rsid w:val="00BA1D0B"/>
    <w:rsid w:val="00BA2B50"/>
    <w:rsid w:val="00BA6972"/>
    <w:rsid w:val="00BB1E0D"/>
    <w:rsid w:val="00BB26C8"/>
    <w:rsid w:val="00BB4D9B"/>
    <w:rsid w:val="00BB73FF"/>
    <w:rsid w:val="00BB7688"/>
    <w:rsid w:val="00BC7423"/>
    <w:rsid w:val="00BC799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2BA5"/>
    <w:rsid w:val="00CA2BB2"/>
    <w:rsid w:val="00CA73D5"/>
    <w:rsid w:val="00CB2FC9"/>
    <w:rsid w:val="00CB5068"/>
    <w:rsid w:val="00CB7D2B"/>
    <w:rsid w:val="00CC1C87"/>
    <w:rsid w:val="00CC3000"/>
    <w:rsid w:val="00CC40CB"/>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04EB"/>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2867"/>
    <w:rsid w:val="00E81612"/>
    <w:rsid w:val="00E82BD7"/>
    <w:rsid w:val="00E859E3"/>
    <w:rsid w:val="00E87D18"/>
    <w:rsid w:val="00E87D62"/>
    <w:rsid w:val="00E922F6"/>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015"/>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4115"/>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278E6"/>
  <w15:docId w15:val="{455E0ACD-30B9-4EB2-96FB-A512C1A0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2581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25813"/>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2581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C568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25813"/>
    <w:rPr>
      <w:rFonts w:eastAsia="Times New Roman"/>
      <w:bCs/>
      <w:color w:val="FFFFFF" w:themeColor="background1"/>
      <w:sz w:val="6"/>
      <w:szCs w:val="28"/>
    </w:rPr>
  </w:style>
  <w:style w:type="character" w:customStyle="1" w:styleId="Heading5Char">
    <w:name w:val="Heading 5 Char"/>
    <w:basedOn w:val="DefaultParagraphFont"/>
    <w:link w:val="Heading5"/>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AA7AAE"/>
    <w:pPr>
      <w:spacing w:before="0" w:after="0" w:line="240" w:lineRule="auto"/>
    </w:pPr>
    <w:rPr>
      <w:rFonts w:ascii="Times New Roman" w:eastAsia="Times New Roman" w:hAnsi="Times New Roman"/>
      <w:b/>
      <w:sz w:val="32"/>
      <w:szCs w:val="24"/>
    </w:rPr>
  </w:style>
  <w:style w:type="paragraph" w:customStyle="1" w:styleId="BodyText1">
    <w:name w:val="Body Text1"/>
    <w:basedOn w:val="Normal"/>
    <w:qFormat/>
    <w:rsid w:val="00AA7AAE"/>
    <w:pPr>
      <w:spacing w:before="0" w:after="0" w:line="240" w:lineRule="auto"/>
    </w:pPr>
    <w:rPr>
      <w:rFonts w:ascii="Times New Roman" w:eastAsia="Times New Roman" w:hAnsi="Times New Roman"/>
      <w:sz w:val="20"/>
      <w:szCs w:val="24"/>
    </w:rPr>
  </w:style>
  <w:style w:type="numbering" w:customStyle="1" w:styleId="PartStepSubStepList">
    <w:name w:val="Part_Step_SubStep_List"/>
    <w:basedOn w:val="NoList"/>
    <w:uiPriority w:val="99"/>
    <w:rsid w:val="00AA7AAE"/>
    <w:pPr>
      <w:numPr>
        <w:numId w:val="10"/>
      </w:numPr>
    </w:pPr>
  </w:style>
  <w:style w:type="paragraph" w:styleId="ListParagraph">
    <w:name w:val="List Paragraph"/>
    <w:basedOn w:val="Normal"/>
    <w:uiPriority w:val="34"/>
    <w:unhideWhenUsed/>
    <w:qFormat/>
    <w:rsid w:val="00AA7AAE"/>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AA7AA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8A615B199B4F71A962939B5EC7D8CF"/>
        <w:category>
          <w:name w:val="General"/>
          <w:gallery w:val="placeholder"/>
        </w:category>
        <w:types>
          <w:type w:val="bbPlcHdr"/>
        </w:types>
        <w:behaviors>
          <w:behavior w:val="content"/>
        </w:behaviors>
        <w:guid w:val="{F58E72CB-9908-4C49-9698-C705DE6F87FF}"/>
      </w:docPartPr>
      <w:docPartBody>
        <w:p w:rsidR="00A74E2C" w:rsidRDefault="003849BD">
          <w:pPr>
            <w:pStyle w:val="4F8A615B199B4F71A962939B5EC7D8C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BD"/>
    <w:rsid w:val="00166DB3"/>
    <w:rsid w:val="00241B82"/>
    <w:rsid w:val="003849BD"/>
    <w:rsid w:val="003B10A1"/>
    <w:rsid w:val="00400FFF"/>
    <w:rsid w:val="006144BE"/>
    <w:rsid w:val="00A74E2C"/>
    <w:rsid w:val="00CB7961"/>
    <w:rsid w:val="00F535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F8A615B199B4F71A962939B5EC7D8CF">
    <w:name w:val="4F8A615B199B4F71A962939B5EC7D8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40DDA3-120B-4134-9542-50AD4EDDF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16</Pages>
  <Words>4693</Words>
  <Characters>26752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Lab - Implement eBGP for IPv4</vt:lpstr>
    </vt:vector>
  </TitlesOfParts>
  <Company>Cisco Systems, Inc.</Company>
  <LinksUpToDate>false</LinksUpToDate>
  <CharactersWithSpaces>31383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eBGP for IPv4</dc:title>
  <dc:creator>SP</dc:creator>
  <dc:description>2019</dc:description>
  <cp:lastModifiedBy>Husain Abdulhadi Yaqoob Yusuf Ali</cp:lastModifiedBy>
  <cp:revision>2</cp:revision>
  <cp:lastPrinted>2020-02-11T13:51:00Z</cp:lastPrinted>
  <dcterms:created xsi:type="dcterms:W3CDTF">2026-02-10T18:49:00Z</dcterms:created>
  <dcterms:modified xsi:type="dcterms:W3CDTF">2026-02-10T18:49:00Z</dcterms:modified>
</cp:coreProperties>
</file>